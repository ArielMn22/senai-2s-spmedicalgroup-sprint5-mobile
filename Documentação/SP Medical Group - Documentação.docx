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14:paraId="1758AA8D" w14:textId="77777777"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568F6B4A" wp14:editId="5713D44B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14:paraId="3F93986C" w14:textId="77777777"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C415FE" wp14:editId="338C7576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F066675" w14:textId="77777777"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3395A492" w14:textId="77777777" w:rsidR="00997D7D" w:rsidRDefault="002B1D1D">
                                    <w:pPr>
                                      <w:pStyle w:val="Subttulo1"/>
                                    </w:pPr>
                                    <w:r>
                                      <w:t>SP Medical Group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2EC415F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7F066675" w14:textId="77777777"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3395A492" w14:textId="77777777" w:rsidR="00997D7D" w:rsidRDefault="002B1D1D">
                              <w:pPr>
                                <w:pStyle w:val="Subttulo1"/>
                              </w:pPr>
                              <w:r>
                                <w:t xml:space="preserve">SP Medical </w:t>
                              </w:r>
                              <w:proofErr w:type="spellStart"/>
                              <w:r>
                                <w:t>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82EE95" wp14:editId="7007A53D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 w14:paraId="07F72C3A" w14:textId="77777777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14:paraId="717907C2" w14:textId="77777777"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14:paraId="4B2B8AA6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14:paraId="6072CECE" w14:textId="77777777"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14:paraId="2F74A022" w14:textId="77777777"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14:paraId="28301663" w14:textId="77777777"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57D7AC3B" w14:textId="77777777" w:rsidR="00997D7D" w:rsidRDefault="00F41AD8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06869EA" w14:textId="77777777"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82EE9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 w14:paraId="07F72C3A" w14:textId="77777777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14:paraId="717907C2" w14:textId="77777777"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14:paraId="4B2B8AA6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14:paraId="6072CECE" w14:textId="77777777"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14:paraId="2F74A022" w14:textId="77777777"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28301663" w14:textId="77777777"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7D7AC3B" w14:textId="77777777" w:rsidR="00997D7D" w:rsidRDefault="00F41AD8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06869EA" w14:textId="77777777"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14:paraId="1C4B3FBA" w14:textId="77777777" w:rsidR="00792337" w:rsidRPr="00585F9D" w:rsidRDefault="00792337"/>
        <w:p w14:paraId="0DD889E8" w14:textId="77777777"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472F39C2" w14:textId="77777777" w:rsidR="007C7D98" w:rsidRDefault="007C7D98" w:rsidP="007C7D98">
              <w:pPr>
                <w:pStyle w:val="Cabealhodondice"/>
              </w:pPr>
              <w:r>
                <w:t>Sumário</w:t>
              </w:r>
            </w:p>
            <w:p w14:paraId="79C7B551" w14:textId="2E55C408" w:rsidR="00946A2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3470412" w:history="1">
                <w:r w:rsidR="00946A2B" w:rsidRPr="00E110AB">
                  <w:rPr>
                    <w:rStyle w:val="Hyperlink"/>
                    <w:noProof/>
                  </w:rPr>
                  <w:t>Resumo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_Toc3470412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2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7D83EF90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3" w:history="1">
                <w:r w:rsidR="00946A2B" w:rsidRPr="00E110AB">
                  <w:rPr>
                    <w:rStyle w:val="Hyperlink"/>
                    <w:noProof/>
                  </w:rPr>
                  <w:t>Objetivos</w:t>
                </w:r>
              </w:hyperlink>
            </w:p>
            <w:p w14:paraId="498A735A" w14:textId="073A9D07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14" w:history="1">
                <w:r w:rsidR="00946A2B" w:rsidRPr="00E110AB">
                  <w:rPr>
                    <w:rStyle w:val="Hyperlink"/>
                    <w:noProof/>
                  </w:rPr>
                  <w:t>Descrição do projeto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_Toc3470414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2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5F783044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5" w:history="1">
                <w:r w:rsidR="00946A2B" w:rsidRPr="00E110AB">
                  <w:rPr>
                    <w:rStyle w:val="Hyperlink"/>
                    <w:noProof/>
                  </w:rPr>
                  <w:t>Resumo do projeto</w:t>
                </w:r>
              </w:hyperlink>
            </w:p>
            <w:p w14:paraId="20E0821D" w14:textId="10830A98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16" w:history="1">
                <w:r w:rsidR="00946A2B" w:rsidRPr="00E110AB">
                  <w:rPr>
                    <w:rStyle w:val="Hyperlink"/>
                    <w:noProof/>
                  </w:rPr>
                  <w:t>Modelagem de Software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_Toc3470416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3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5FEC4B1B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7" w:history="1">
                <w:r w:rsidR="00946A2B" w:rsidRPr="00E110AB">
                  <w:rPr>
                    <w:rStyle w:val="Hyperlink"/>
                    <w:noProof/>
                  </w:rPr>
                  <w:t>Modelo Lógico</w:t>
                </w:r>
              </w:hyperlink>
            </w:p>
            <w:p w14:paraId="070A29F9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8" w:history="1">
                <w:r w:rsidR="00946A2B" w:rsidRPr="00E110AB">
                  <w:rPr>
                    <w:rStyle w:val="Hyperlink"/>
                    <w:noProof/>
                  </w:rPr>
                  <w:t>Modelo Físico</w:t>
                </w:r>
              </w:hyperlink>
            </w:p>
            <w:p w14:paraId="2BF8DCCC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19" w:history="1">
                <w:r w:rsidR="00946A2B" w:rsidRPr="00E110AB">
                  <w:rPr>
                    <w:rStyle w:val="Hyperlink"/>
                    <w:noProof/>
                  </w:rPr>
                  <w:t>Modelo Conceitual</w:t>
                </w:r>
              </w:hyperlink>
            </w:p>
            <w:p w14:paraId="053B3F73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0" w:history="1">
                <w:r w:rsidR="00946A2B" w:rsidRPr="00E110AB">
                  <w:rPr>
                    <w:rStyle w:val="Hyperlink"/>
                    <w:noProof/>
                  </w:rPr>
                  <w:t>Trello</w:t>
                </w:r>
              </w:hyperlink>
            </w:p>
            <w:p w14:paraId="4CFDE13D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1" w:history="1">
                <w:r w:rsidR="00946A2B" w:rsidRPr="00E110AB">
                  <w:rPr>
                    <w:rStyle w:val="Hyperlink"/>
                    <w:noProof/>
                  </w:rPr>
                  <w:t>GitHub</w:t>
                </w:r>
              </w:hyperlink>
            </w:p>
            <w:p w14:paraId="42B6BF6C" w14:textId="670CA317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22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_Toc3470422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8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77DA590A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3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Back-end – Passo a Passo</w:t>
                </w:r>
              </w:hyperlink>
            </w:p>
            <w:p w14:paraId="0E96C76D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4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14:paraId="496D5E90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5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03D19C79" w14:textId="3B22666F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26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_Toc3470426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11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1B6C7F7D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7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14:paraId="2C63945C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28" w:history="1">
                <w:r w:rsidR="00946A2B" w:rsidRPr="00E110AB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14:paraId="033F5EDF" w14:textId="3F95E08E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29" w:history="1">
                <w:r w:rsidR="00946A2B" w:rsidRPr="00E110AB">
                  <w:rPr>
                    <w:rStyle w:val="Hyperlink"/>
                    <w:noProof/>
                  </w:rPr>
                  <w:t>Front-End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_Toc3470429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17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3127557F" w14:textId="39FD49B4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30" w:history="1">
                <w:r w:rsidR="00946A2B" w:rsidRPr="00E110AB">
                  <w:rPr>
                    <w:rStyle w:val="Hyperlink"/>
                    <w:noProof/>
                  </w:rPr>
                  <w:t>Mobile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_Toc3470430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21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4D07C3BA" w14:textId="5CC2C236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31" w:history="1">
                <w:r w:rsidR="00946A2B" w:rsidRPr="00E110AB">
                  <w:rPr>
                    <w:rStyle w:val="Hyperlink"/>
                    <w:noProof/>
                  </w:rPr>
                  <w:t>Arquitetura do Projeto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_Toc3470431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24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3DEC9834" w14:textId="6C72D8D8" w:rsidR="00946A2B" w:rsidRDefault="00F41AD8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470432" w:history="1">
                <w:r w:rsidR="00946A2B" w:rsidRPr="00E110AB">
                  <w:rPr>
                    <w:rStyle w:val="Hyperlink"/>
                    <w:noProof/>
                  </w:rPr>
                  <w:t>Referências</w:t>
                </w:r>
                <w:r w:rsidR="00946A2B">
                  <w:rPr>
                    <w:noProof/>
                    <w:webHidden/>
                  </w:rPr>
                  <w:tab/>
                </w:r>
                <w:r w:rsidR="00946A2B">
                  <w:rPr>
                    <w:noProof/>
                    <w:webHidden/>
                  </w:rPr>
                  <w:fldChar w:fldCharType="begin"/>
                </w:r>
                <w:r w:rsidR="00946A2B">
                  <w:rPr>
                    <w:noProof/>
                    <w:webHidden/>
                  </w:rPr>
                  <w:instrText xml:space="preserve"> PAGEREF _Toc3470432 \h </w:instrText>
                </w:r>
                <w:r w:rsidR="00946A2B">
                  <w:rPr>
                    <w:noProof/>
                    <w:webHidden/>
                  </w:rPr>
                </w:r>
                <w:r w:rsidR="00946A2B">
                  <w:rPr>
                    <w:noProof/>
                    <w:webHidden/>
                  </w:rPr>
                  <w:fldChar w:fldCharType="separate"/>
                </w:r>
                <w:r w:rsidR="00995A8B">
                  <w:rPr>
                    <w:noProof/>
                    <w:webHidden/>
                  </w:rPr>
                  <w:t>25</w:t>
                </w:r>
                <w:r w:rsidR="00946A2B">
                  <w:rPr>
                    <w:noProof/>
                    <w:webHidden/>
                  </w:rPr>
                  <w:fldChar w:fldCharType="end"/>
                </w:r>
              </w:hyperlink>
            </w:p>
            <w:p w14:paraId="3897D05E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33" w:history="1">
                <w:r w:rsidR="00946A2B" w:rsidRPr="00E110AB">
                  <w:rPr>
                    <w:rStyle w:val="Hyperlink"/>
                    <w:noProof/>
                  </w:rPr>
                  <w:t>Links</w:t>
                </w:r>
              </w:hyperlink>
            </w:p>
            <w:p w14:paraId="332178F2" w14:textId="77777777" w:rsidR="00946A2B" w:rsidRDefault="00F41AD8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470434" w:history="1">
                <w:r w:rsidR="00946A2B" w:rsidRPr="00E110AB">
                  <w:rPr>
                    <w:rStyle w:val="Hyperlink"/>
                    <w:noProof/>
                  </w:rPr>
                  <w:t>Livros</w:t>
                </w:r>
              </w:hyperlink>
            </w:p>
            <w:p w14:paraId="2629AABE" w14:textId="77777777"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14:paraId="2787F1CC" w14:textId="77777777"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14:paraId="2553F07C" w14:textId="77777777" w:rsidR="00DA19B6" w:rsidRDefault="0001427C">
      <w:pPr>
        <w:pStyle w:val="cabealho1"/>
      </w:pPr>
      <w:bookmarkStart w:id="0" w:name="_Toc3470412"/>
      <w:r>
        <w:lastRenderedPageBreak/>
        <w:t>Resumo</w:t>
      </w:r>
      <w:bookmarkEnd w:id="0"/>
      <w:r>
        <w:t xml:space="preserve"> </w:t>
      </w:r>
    </w:p>
    <w:p w14:paraId="203D8291" w14:textId="77777777" w:rsidR="00DA19B6" w:rsidRDefault="00DA19B6"/>
    <w:p w14:paraId="72C6AD05" w14:textId="77777777" w:rsidR="00DA19B6" w:rsidRDefault="0001427C" w:rsidP="00EE79FE">
      <w:pPr>
        <w:pStyle w:val="cabealho2"/>
      </w:pPr>
      <w:bookmarkStart w:id="1" w:name="_Toc3470413"/>
      <w:r>
        <w:t>Objetivos</w:t>
      </w:r>
      <w:bookmarkEnd w:id="1"/>
    </w:p>
    <w:p w14:paraId="4AE8896F" w14:textId="77777777" w:rsidR="00EE79FE" w:rsidRPr="00EE79FE" w:rsidRDefault="00EE79FE" w:rsidP="00EE79FE">
      <w:r>
        <w:t>Este documento tem por finalidade registrar o final do sistema SP Medical Group, mostrando suas especificações técnicas e descrevendo seus recursos e capacidades.</w:t>
      </w:r>
    </w:p>
    <w:p w14:paraId="55ED4176" w14:textId="77777777" w:rsidR="004A0592" w:rsidRDefault="004A0592"/>
    <w:p w14:paraId="09F5396A" w14:textId="77777777" w:rsidR="00DA19B6" w:rsidRDefault="0001427C">
      <w:pPr>
        <w:pStyle w:val="cabealho1"/>
      </w:pPr>
      <w:bookmarkStart w:id="2" w:name="_Toc3470414"/>
      <w:r>
        <w:t xml:space="preserve">Descrição do </w:t>
      </w:r>
      <w:r w:rsidR="00952E23">
        <w:t>projeto</w:t>
      </w:r>
      <w:bookmarkEnd w:id="2"/>
    </w:p>
    <w:p w14:paraId="1FA8606A" w14:textId="77777777" w:rsidR="00DA19B6" w:rsidRDefault="00C12B36">
      <w:r>
        <w:t>O projeto se refere à um sistema para a clínica médica, SP Medical Group, que irá atuar cadastrando os médicos, pacientes e suas consultas com o máximo de organização, facilitando o dia-a-dia da empresa e satisfação do cliente ao ver todos suas consultas com facilidade em qualquer dispositivo, seja ele um computador, laptop ou celular.</w:t>
      </w:r>
    </w:p>
    <w:p w14:paraId="1987923C" w14:textId="77777777" w:rsidR="00DA19B6" w:rsidRDefault="0001427C">
      <w:pPr>
        <w:pStyle w:val="cabealho2"/>
      </w:pPr>
      <w:bookmarkStart w:id="3" w:name="_Toc3470415"/>
      <w:r>
        <w:t xml:space="preserve">Resumo </w:t>
      </w:r>
      <w:r w:rsidR="00952E23">
        <w:t>do projeto</w:t>
      </w:r>
      <w:bookmarkEnd w:id="3"/>
    </w:p>
    <w:p w14:paraId="0101C578" w14:textId="77777777" w:rsidR="008A7F37" w:rsidRDefault="002F31C0">
      <w:r>
        <w:t xml:space="preserve">O projeto foi realizado por meio de metodologias ágeis, como Scrum e foi separado nas seguintes </w:t>
      </w:r>
      <w:r w:rsidR="00BC345E">
        <w:t>fases</w:t>
      </w:r>
      <w:r>
        <w:t>, Front-</w:t>
      </w:r>
      <w:r w:rsidR="00A07DBF">
        <w:t>e</w:t>
      </w:r>
      <w:r>
        <w:t>nd, Back-</w:t>
      </w:r>
      <w:r w:rsidR="00A07DBF">
        <w:t>e</w:t>
      </w:r>
      <w:r>
        <w:t>nd, Banco de Dados e Mobile.</w:t>
      </w:r>
      <w:r w:rsidR="00BC345E">
        <w:t xml:space="preserve"> Cada fase com suas especificações e objetivos.</w:t>
      </w:r>
      <w:r w:rsidR="008A7F37">
        <w:br w:type="page"/>
      </w:r>
    </w:p>
    <w:p w14:paraId="3C012C84" w14:textId="77777777" w:rsidR="00DA19B6" w:rsidRDefault="00C92BD1">
      <w:pPr>
        <w:pStyle w:val="cabealho1"/>
      </w:pPr>
      <w:bookmarkStart w:id="4" w:name="_Toc3470416"/>
      <w:r>
        <w:lastRenderedPageBreak/>
        <w:t>Modelagem de Software</w:t>
      </w:r>
      <w:bookmarkEnd w:id="4"/>
    </w:p>
    <w:p w14:paraId="141585F8" w14:textId="77777777" w:rsidR="007B77CC" w:rsidRDefault="00C92BD1" w:rsidP="007B77CC">
      <w:pPr>
        <w:pStyle w:val="cabealho2"/>
      </w:pPr>
      <w:bookmarkStart w:id="5" w:name="_Toc3470417"/>
      <w:r>
        <w:t>Modelo Lógico</w:t>
      </w:r>
      <w:bookmarkEnd w:id="5"/>
    </w:p>
    <w:p w14:paraId="18C13B03" w14:textId="77777777" w:rsidR="007B77CC" w:rsidRDefault="007B77CC" w:rsidP="007B77CC">
      <w:r>
        <w:t>Chaves primárias e estrangeiras de acordo com as entidades/tabelas apresentadas.</w:t>
      </w:r>
    </w:p>
    <w:tbl>
      <w:tblPr>
        <w:tblW w:w="977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986"/>
        <w:gridCol w:w="986"/>
        <w:gridCol w:w="1304"/>
        <w:gridCol w:w="1544"/>
        <w:gridCol w:w="4625"/>
      </w:tblGrid>
      <w:tr w:rsidR="00155258" w:rsidRPr="00155258" w14:paraId="7F7A915A" w14:textId="77777777" w:rsidTr="00155258">
        <w:trPr>
          <w:trHeight w:val="240"/>
          <w:jc w:val="center"/>
        </w:trPr>
        <w:tc>
          <w:tcPr>
            <w:tcW w:w="97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70C0"/>
            <w:noWrap/>
            <w:vAlign w:val="center"/>
            <w:hideMark/>
          </w:tcPr>
          <w:p w14:paraId="4801933E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Clínica</w:t>
            </w:r>
          </w:p>
        </w:tc>
      </w:tr>
      <w:tr w:rsidR="00155258" w:rsidRPr="00155258" w14:paraId="3931DEB2" w14:textId="77777777" w:rsidTr="00155258">
        <w:trPr>
          <w:trHeight w:val="240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27361D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53B94C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86C61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Razão Social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62A1ED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CNPJ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EACF06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Horário de Funcionamento</w:t>
            </w:r>
          </w:p>
        </w:tc>
        <w:tc>
          <w:tcPr>
            <w:tcW w:w="4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14EF6C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Localidade</w:t>
            </w:r>
          </w:p>
        </w:tc>
      </w:tr>
      <w:tr w:rsidR="00155258" w:rsidRPr="00155258" w14:paraId="4595BC46" w14:textId="77777777" w:rsidTr="00155258">
        <w:trPr>
          <w:trHeight w:val="240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320C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1D8F7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5712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SP Medical Group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21120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1,23457E+13</w:t>
            </w: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7CC52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Dàs 7:00h às 19:00h</w:t>
            </w:r>
          </w:p>
        </w:tc>
        <w:tc>
          <w:tcPr>
            <w:tcW w:w="4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3B83" w14:textId="77777777" w:rsidR="00155258" w:rsidRPr="00155258" w:rsidRDefault="00155258" w:rsidP="0015525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5525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Alameda Barão de Limeira, 539 - Santa Cecilia, São Paulo - SP, 01202-001</w:t>
            </w:r>
          </w:p>
        </w:tc>
      </w:tr>
    </w:tbl>
    <w:p w14:paraId="1C649F4D" w14:textId="77777777" w:rsidR="00AF6A09" w:rsidRPr="007B77CC" w:rsidRDefault="00AF6A09" w:rsidP="007B77CC"/>
    <w:tbl>
      <w:tblPr>
        <w:tblW w:w="93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1706"/>
        <w:gridCol w:w="2243"/>
        <w:gridCol w:w="921"/>
        <w:gridCol w:w="1676"/>
        <w:gridCol w:w="1595"/>
        <w:gridCol w:w="1024"/>
      </w:tblGrid>
      <w:tr w:rsidR="001765FF" w:rsidRPr="001765FF" w14:paraId="4249C2D8" w14:textId="77777777" w:rsidTr="001765FF">
        <w:trPr>
          <w:trHeight w:val="268"/>
          <w:jc w:val="center"/>
        </w:trPr>
        <w:tc>
          <w:tcPr>
            <w:tcW w:w="9384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70C0"/>
            <w:noWrap/>
            <w:vAlign w:val="center"/>
            <w:hideMark/>
          </w:tcPr>
          <w:p w14:paraId="5B400697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Usuários</w:t>
            </w:r>
          </w:p>
        </w:tc>
      </w:tr>
      <w:tr w:rsidR="001765FF" w:rsidRPr="001765FF" w14:paraId="35DC2B2F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C4B93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001C67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27EDD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E-mail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DC41E0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D7F003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Telefone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41F816D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Tipo de Usuário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B50060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ID_Clinica</w:t>
            </w:r>
          </w:p>
        </w:tc>
      </w:tr>
      <w:tr w:rsidR="001765FF" w:rsidRPr="001765FF" w14:paraId="207C4ED3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686A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892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Antônio da Silva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D13BB" w14:textId="77777777" w:rsidR="001765FF" w:rsidRPr="00A47A40" w:rsidRDefault="00F41AD8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1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antonio@email.com</w:t>
              </w:r>
            </w:hyperlink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A4C1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142414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6652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94444-4444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501F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9916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0BA758F8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8BAC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28B76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Jose Carlos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CEA90" w14:textId="77777777" w:rsidR="001765FF" w:rsidRPr="00A47A40" w:rsidRDefault="00F41AD8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2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jose@email.com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4EBC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421414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538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95555-5555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EB42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A29EE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36229621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DCD7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0E72B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Ruan Cardoso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125E6" w14:textId="77777777" w:rsidR="001765FF" w:rsidRPr="00A47A40" w:rsidRDefault="00F41AD8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3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ruan@emal.com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DB1E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4124124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E03C4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96666-6666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31EF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BC60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5B169936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2F27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BC9BB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Ana Júlia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C740" w14:textId="77777777" w:rsidR="001765FF" w:rsidRPr="00A47A40" w:rsidRDefault="00F41AD8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4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ana@julia.com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C48D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12424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F616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97777-7777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8F3A6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26D6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1765FF" w:rsidRPr="001765FF" w14:paraId="56F46A78" w14:textId="77777777" w:rsidTr="001765FF">
        <w:trPr>
          <w:trHeight w:val="268"/>
          <w:jc w:val="center"/>
        </w:trPr>
        <w:tc>
          <w:tcPr>
            <w:tcW w:w="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092AC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79318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Cláudia Joaquina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2EBEA" w14:textId="77777777" w:rsidR="001765FF" w:rsidRPr="00A47A40" w:rsidRDefault="00F41AD8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auto"/>
                <w:sz w:val="22"/>
                <w:szCs w:val="22"/>
              </w:rPr>
            </w:pPr>
            <w:hyperlink r:id="rId15" w:history="1">
              <w:r w:rsidR="001765FF" w:rsidRPr="00A47A40">
                <w:rPr>
                  <w:rFonts w:ascii="Calibri" w:eastAsia="Times New Roman" w:hAnsi="Calibri" w:cs="Calibri"/>
                  <w:color w:val="auto"/>
                  <w:sz w:val="22"/>
                  <w:szCs w:val="22"/>
                </w:rPr>
                <w:t>claudia22@email.com</w:t>
              </w:r>
            </w:hyperlink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154EF" w14:textId="77777777" w:rsidR="001765FF" w:rsidRPr="001765FF" w:rsidRDefault="001765FF" w:rsidP="001765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412414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4485D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(11) 9888-88888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8F511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E92D9" w14:textId="77777777" w:rsidR="001765FF" w:rsidRPr="001765FF" w:rsidRDefault="001765FF" w:rsidP="001765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765F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79A55D0D" w14:textId="77777777" w:rsidR="001C0571" w:rsidRDefault="001C0571" w:rsidP="007B77CC">
      <w:pPr>
        <w:jc w:val="center"/>
      </w:pPr>
    </w:p>
    <w:tbl>
      <w:tblPr>
        <w:tblW w:w="8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4"/>
        <w:gridCol w:w="2016"/>
        <w:gridCol w:w="3238"/>
        <w:gridCol w:w="2402"/>
      </w:tblGrid>
      <w:tr w:rsidR="001C0571" w:rsidRPr="001C0571" w14:paraId="1FA52BE7" w14:textId="77777777" w:rsidTr="007B77CC">
        <w:trPr>
          <w:trHeight w:val="288"/>
          <w:jc w:val="center"/>
        </w:trPr>
        <w:tc>
          <w:tcPr>
            <w:tcW w:w="81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14:paraId="57EFA54C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Médicos</w:t>
            </w:r>
          </w:p>
        </w:tc>
      </w:tr>
      <w:tr w:rsidR="001C0571" w:rsidRPr="001C0571" w14:paraId="1EF986A7" w14:textId="77777777" w:rsidTr="007B77CC">
        <w:trPr>
          <w:trHeight w:val="288"/>
          <w:jc w:val="center"/>
        </w:trPr>
        <w:tc>
          <w:tcPr>
            <w:tcW w:w="4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9207D9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43DBE2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5754F4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ID </w:t>
            </w: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Especialidade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62E50A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CRM</w:t>
            </w:r>
          </w:p>
        </w:tc>
      </w:tr>
      <w:tr w:rsidR="001C0571" w:rsidRPr="001C0571" w14:paraId="36F0AECC" w14:textId="77777777" w:rsidTr="007B77CC">
        <w:trPr>
          <w:trHeight w:val="288"/>
          <w:jc w:val="center"/>
        </w:trPr>
        <w:tc>
          <w:tcPr>
            <w:tcW w:w="4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7C39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D8275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27DA0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A22AA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5677656757</w:t>
            </w:r>
          </w:p>
        </w:tc>
      </w:tr>
      <w:tr w:rsidR="001C0571" w:rsidRPr="001C0571" w14:paraId="570B3627" w14:textId="77777777" w:rsidTr="007B77CC">
        <w:trPr>
          <w:trHeight w:val="288"/>
          <w:jc w:val="center"/>
        </w:trPr>
        <w:tc>
          <w:tcPr>
            <w:tcW w:w="4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962F" w14:textId="77777777" w:rsidR="001C0571" w:rsidRPr="001C0571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46D42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02AD5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80D84" w14:textId="77777777" w:rsidR="001C0571" w:rsidRPr="001C0571" w:rsidRDefault="001C0571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C0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9812739918</w:t>
            </w:r>
          </w:p>
        </w:tc>
      </w:tr>
    </w:tbl>
    <w:p w14:paraId="64294EA8" w14:textId="77777777" w:rsidR="001C0571" w:rsidRDefault="001C0571" w:rsidP="007B77CC">
      <w:pPr>
        <w:jc w:val="center"/>
      </w:pPr>
    </w:p>
    <w:tbl>
      <w:tblPr>
        <w:tblW w:w="37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4"/>
        <w:gridCol w:w="3236"/>
      </w:tblGrid>
      <w:tr w:rsidR="001A0A86" w:rsidRPr="001A0A86" w14:paraId="74E06669" w14:textId="77777777" w:rsidTr="007B77CC">
        <w:trPr>
          <w:trHeight w:val="288"/>
          <w:jc w:val="center"/>
        </w:trPr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1FBB70B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Tipos de Usuário</w:t>
            </w:r>
          </w:p>
        </w:tc>
      </w:tr>
      <w:tr w:rsidR="001A0A86" w:rsidRPr="001A0A86" w14:paraId="3A8D8A48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C5B7F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3049D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1A0A86" w:rsidRPr="001A0A86" w14:paraId="2CF34C10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C971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2D35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Administrador</w:t>
            </w:r>
          </w:p>
        </w:tc>
      </w:tr>
      <w:tr w:rsidR="001A0A86" w:rsidRPr="001A0A86" w14:paraId="71528BC6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BAE9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43FD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Médico</w:t>
            </w:r>
          </w:p>
        </w:tc>
      </w:tr>
      <w:tr w:rsidR="001A0A86" w:rsidRPr="001A0A86" w14:paraId="3EAF9C5E" w14:textId="77777777" w:rsidTr="007B77CC">
        <w:trPr>
          <w:trHeight w:val="288"/>
          <w:jc w:val="center"/>
        </w:trPr>
        <w:tc>
          <w:tcPr>
            <w:tcW w:w="5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91542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12ED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Paciente</w:t>
            </w:r>
          </w:p>
        </w:tc>
      </w:tr>
    </w:tbl>
    <w:p w14:paraId="720E9218" w14:textId="77777777" w:rsidR="001C0571" w:rsidRDefault="001C0571" w:rsidP="007B77CC">
      <w:pPr>
        <w:jc w:val="center"/>
      </w:pPr>
    </w:p>
    <w:tbl>
      <w:tblPr>
        <w:tblW w:w="44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4162"/>
      </w:tblGrid>
      <w:tr w:rsidR="001A0A86" w:rsidRPr="001A0A86" w14:paraId="22EB361A" w14:textId="77777777" w:rsidTr="007B77CC">
        <w:trPr>
          <w:trHeight w:val="288"/>
          <w:jc w:val="center"/>
        </w:trPr>
        <w:tc>
          <w:tcPr>
            <w:tcW w:w="4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14:paraId="34079BA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Status</w:t>
            </w:r>
          </w:p>
        </w:tc>
      </w:tr>
      <w:tr w:rsidR="001A0A86" w:rsidRPr="001A0A86" w14:paraId="24444AFC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487548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C23A5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1A0A86" w:rsidRPr="001A0A86" w14:paraId="411059AF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6E4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D682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Confirmado</w:t>
            </w:r>
          </w:p>
        </w:tc>
      </w:tr>
      <w:tr w:rsidR="001A0A86" w:rsidRPr="001A0A86" w14:paraId="5766A165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D620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272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Aguardando Confirmação do médico</w:t>
            </w:r>
          </w:p>
        </w:tc>
      </w:tr>
      <w:tr w:rsidR="001A0A86" w:rsidRPr="001A0A86" w14:paraId="24CB4018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747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1B0E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Recusado</w:t>
            </w:r>
          </w:p>
        </w:tc>
      </w:tr>
      <w:tr w:rsidR="001A0A86" w:rsidRPr="001A0A86" w14:paraId="05D49247" w14:textId="77777777" w:rsidTr="007B77CC">
        <w:trPr>
          <w:trHeight w:val="288"/>
          <w:jc w:val="center"/>
        </w:trPr>
        <w:tc>
          <w:tcPr>
            <w:tcW w:w="2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8D7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E09A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Adiado</w:t>
            </w:r>
          </w:p>
        </w:tc>
      </w:tr>
    </w:tbl>
    <w:p w14:paraId="46FC5C06" w14:textId="77777777" w:rsidR="001A0A86" w:rsidRDefault="001A0A86" w:rsidP="007B77CC">
      <w:pPr>
        <w:jc w:val="center"/>
      </w:pPr>
    </w:p>
    <w:p w14:paraId="5A632ECA" w14:textId="77777777" w:rsidR="00622910" w:rsidRDefault="00622910" w:rsidP="007B77CC">
      <w:pPr>
        <w:jc w:val="center"/>
      </w:pPr>
    </w:p>
    <w:p w14:paraId="2A06E8B4" w14:textId="77777777" w:rsidR="00622910" w:rsidRDefault="00622910" w:rsidP="007B77CC">
      <w:pPr>
        <w:jc w:val="center"/>
      </w:pPr>
    </w:p>
    <w:p w14:paraId="661A1BC1" w14:textId="77777777" w:rsidR="005E643F" w:rsidRDefault="005E643F" w:rsidP="007B77CC">
      <w:pPr>
        <w:jc w:val="center"/>
      </w:pPr>
    </w:p>
    <w:tbl>
      <w:tblPr>
        <w:tblW w:w="4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3"/>
        <w:gridCol w:w="4157"/>
      </w:tblGrid>
      <w:tr w:rsidR="001A0A86" w:rsidRPr="001A0A86" w14:paraId="4260626F" w14:textId="77777777" w:rsidTr="007B77CC">
        <w:trPr>
          <w:trHeight w:val="288"/>
          <w:jc w:val="center"/>
        </w:trPr>
        <w:tc>
          <w:tcPr>
            <w:tcW w:w="4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14:paraId="12A7973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lastRenderedPageBreak/>
              <w:t>Especialidades</w:t>
            </w:r>
          </w:p>
        </w:tc>
      </w:tr>
      <w:tr w:rsidR="001A0A86" w:rsidRPr="001A0A86" w14:paraId="076C52F9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AD0D2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DF2A7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Nome</w:t>
            </w:r>
          </w:p>
        </w:tc>
      </w:tr>
      <w:tr w:rsidR="001A0A86" w:rsidRPr="001A0A86" w14:paraId="727CF51D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7E216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58B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Psiquiatra</w:t>
            </w:r>
          </w:p>
        </w:tc>
      </w:tr>
      <w:tr w:rsidR="001A0A86" w:rsidRPr="001A0A86" w14:paraId="0AAA4CF9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3FD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E62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Cardiologista</w:t>
            </w:r>
          </w:p>
        </w:tc>
      </w:tr>
      <w:tr w:rsidR="001A0A86" w:rsidRPr="001A0A86" w14:paraId="21BA3EB8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806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5D78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Endocrinologista</w:t>
            </w:r>
          </w:p>
        </w:tc>
      </w:tr>
      <w:tr w:rsidR="001A0A86" w:rsidRPr="001A0A86" w14:paraId="1084C32B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E92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1E5A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Nutricionista</w:t>
            </w:r>
          </w:p>
        </w:tc>
      </w:tr>
      <w:tr w:rsidR="001A0A86" w:rsidRPr="001A0A86" w14:paraId="07987215" w14:textId="77777777" w:rsidTr="007B77CC">
        <w:trPr>
          <w:trHeight w:val="288"/>
          <w:jc w:val="center"/>
        </w:trPr>
        <w:tc>
          <w:tcPr>
            <w:tcW w:w="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FF2C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3CD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Pediatra</w:t>
            </w:r>
          </w:p>
        </w:tc>
      </w:tr>
    </w:tbl>
    <w:p w14:paraId="7E5D3EE8" w14:textId="77777777" w:rsidR="001A0A86" w:rsidRDefault="001A0A86" w:rsidP="00622910"/>
    <w:tbl>
      <w:tblPr>
        <w:tblW w:w="87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"/>
        <w:gridCol w:w="1191"/>
        <w:gridCol w:w="1324"/>
        <w:gridCol w:w="1654"/>
        <w:gridCol w:w="1701"/>
        <w:gridCol w:w="2552"/>
      </w:tblGrid>
      <w:tr w:rsidR="001A0A86" w:rsidRPr="001A0A86" w14:paraId="60570258" w14:textId="77777777" w:rsidTr="007B77CC">
        <w:trPr>
          <w:trHeight w:val="334"/>
          <w:jc w:val="center"/>
        </w:trPr>
        <w:tc>
          <w:tcPr>
            <w:tcW w:w="878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5A433BB9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Pacientes</w:t>
            </w:r>
          </w:p>
        </w:tc>
      </w:tr>
      <w:tr w:rsidR="001A0A86" w:rsidRPr="001A0A86" w14:paraId="273A29FA" w14:textId="77777777" w:rsidTr="007B77CC">
        <w:trPr>
          <w:trHeight w:val="334"/>
          <w:jc w:val="center"/>
        </w:trPr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1D78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2B5ABD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Usuário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8EE6A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RG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332BF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CPF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2AB5D2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Nascimento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DDBE8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Endereço</w:t>
            </w:r>
          </w:p>
        </w:tc>
      </w:tr>
      <w:tr w:rsidR="001A0A86" w:rsidRPr="001A0A86" w14:paraId="4230EA8C" w14:textId="77777777" w:rsidTr="007B77CC">
        <w:trPr>
          <w:trHeight w:val="334"/>
          <w:jc w:val="center"/>
        </w:trPr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9155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7DCE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2CC4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12.123.123-1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2862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123.123.113-23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BEE8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12/01/2000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69F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Rua Helvétia 2048, apto. 2</w:t>
            </w:r>
          </w:p>
        </w:tc>
      </w:tr>
      <w:tr w:rsidR="001A0A86" w:rsidRPr="001A0A86" w14:paraId="77880512" w14:textId="77777777" w:rsidTr="007B77CC">
        <w:trPr>
          <w:trHeight w:val="334"/>
          <w:jc w:val="center"/>
        </w:trPr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DC51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F90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F4C37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45.456.234-9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C44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234.235.523-24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6B49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30/03/1945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AA6A6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Av. Barão de Limeira, 345</w:t>
            </w:r>
          </w:p>
        </w:tc>
      </w:tr>
    </w:tbl>
    <w:p w14:paraId="38376A6B" w14:textId="77777777" w:rsidR="001A0A86" w:rsidRDefault="001A0A86" w:rsidP="007B77CC">
      <w:pPr>
        <w:jc w:val="center"/>
      </w:pPr>
    </w:p>
    <w:tbl>
      <w:tblPr>
        <w:tblW w:w="90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"/>
        <w:gridCol w:w="1337"/>
        <w:gridCol w:w="1211"/>
        <w:gridCol w:w="1959"/>
        <w:gridCol w:w="3237"/>
        <w:gridCol w:w="992"/>
      </w:tblGrid>
      <w:tr w:rsidR="001A0A86" w:rsidRPr="001A0A86" w14:paraId="5D7B53E1" w14:textId="77777777" w:rsidTr="007B77CC">
        <w:trPr>
          <w:trHeight w:val="329"/>
          <w:jc w:val="center"/>
        </w:trPr>
        <w:tc>
          <w:tcPr>
            <w:tcW w:w="90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14:paraId="40FA4D7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Consultas</w:t>
            </w:r>
          </w:p>
        </w:tc>
      </w:tr>
      <w:tr w:rsidR="001A0A86" w:rsidRPr="001A0A86" w14:paraId="1D456590" w14:textId="77777777" w:rsidTr="007B77CC">
        <w:trPr>
          <w:trHeight w:val="329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DC3AA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58444C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Paciente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40F4E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Médico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FFD480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da consulta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880E2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Observações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93342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 Status</w:t>
            </w:r>
          </w:p>
        </w:tc>
      </w:tr>
      <w:tr w:rsidR="001A0A86" w:rsidRPr="001A0A86" w14:paraId="6D782E90" w14:textId="77777777" w:rsidTr="007B77CC">
        <w:trPr>
          <w:trHeight w:val="329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5F62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1939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78B4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7F07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12/04/2019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03FB3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Foi receitado medi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</w:t>
            </w: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mento x...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7A4A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1A0A86" w:rsidRPr="001A0A86" w14:paraId="57D24C2C" w14:textId="77777777" w:rsidTr="007B77CC">
        <w:trPr>
          <w:trHeight w:val="329"/>
          <w:jc w:val="center"/>
        </w:trPr>
        <w:tc>
          <w:tcPr>
            <w:tcW w:w="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F47A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D409E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4AA8B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F525D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05/06/2019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798A5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Precisa ser medicado diariamente.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7CA21" w14:textId="77777777" w:rsidR="001A0A86" w:rsidRPr="001A0A86" w:rsidRDefault="001A0A86" w:rsidP="007B77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A0A8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39C11B50" w14:textId="77777777" w:rsidR="007B77CC" w:rsidRDefault="007B77CC" w:rsidP="008A7F37">
      <w:pPr>
        <w:pStyle w:val="cabealho2"/>
      </w:pPr>
    </w:p>
    <w:p w14:paraId="4041920C" w14:textId="77777777" w:rsidR="001A5EF5" w:rsidRDefault="001A5EF5" w:rsidP="008A7F37">
      <w:pPr>
        <w:pStyle w:val="cabealho2"/>
      </w:pPr>
    </w:p>
    <w:p w14:paraId="2E8CA2DD" w14:textId="77777777" w:rsidR="001A5EF5" w:rsidRDefault="001A5EF5">
      <w:pPr>
        <w:rPr>
          <w:b/>
          <w:bCs/>
          <w:sz w:val="26"/>
          <w:szCs w:val="26"/>
        </w:rPr>
      </w:pPr>
      <w:r>
        <w:br w:type="page"/>
      </w:r>
    </w:p>
    <w:p w14:paraId="6450BD38" w14:textId="77777777" w:rsidR="00DA19B6" w:rsidRDefault="00C92BD1" w:rsidP="008A7F37">
      <w:pPr>
        <w:pStyle w:val="cabealho2"/>
      </w:pPr>
      <w:bookmarkStart w:id="6" w:name="_Toc3470418"/>
      <w:r>
        <w:lastRenderedPageBreak/>
        <w:t>Modelo Físico</w:t>
      </w:r>
      <w:bookmarkEnd w:id="6"/>
    </w:p>
    <w:p w14:paraId="0877EB62" w14:textId="77777777" w:rsidR="007B7EBE" w:rsidRDefault="001A5EF5" w:rsidP="00B03AAF">
      <w:r>
        <w:rPr>
          <w:noProof/>
        </w:rPr>
        <w:drawing>
          <wp:anchor distT="0" distB="0" distL="114300" distR="114300" simplePos="0" relativeHeight="251662336" behindDoc="0" locked="0" layoutInCell="1" allowOverlap="1" wp14:anchorId="705B1090" wp14:editId="70976ACE">
            <wp:simplePos x="0" y="0"/>
            <wp:positionH relativeFrom="margin">
              <wp:posOffset>-358022</wp:posOffset>
            </wp:positionH>
            <wp:positionV relativeFrom="paragraph">
              <wp:posOffset>278213</wp:posOffset>
            </wp:positionV>
            <wp:extent cx="6458208" cy="5717238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 Medical Group - Modelagem Física.png"/>
                    <pic:cNvPicPr/>
                  </pic:nvPicPr>
                  <pic:blipFill rotWithShape="1">
                    <a:blip r:embed="rId16"/>
                    <a:srcRect l="7906" t="4988" r="13581" b="2444"/>
                    <a:stretch/>
                  </pic:blipFill>
                  <pic:spPr bwMode="auto">
                    <a:xfrm>
                      <a:off x="0" y="0"/>
                      <a:ext cx="6458208" cy="571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EBE">
        <w:t>Tabelas organizadas da seguinte forma no banco de dados.</w:t>
      </w:r>
    </w:p>
    <w:p w14:paraId="7B8DC080" w14:textId="77777777" w:rsidR="007B7EBE" w:rsidRDefault="007B7EBE" w:rsidP="00B03AAF">
      <w:pPr>
        <w:rPr>
          <w:noProof/>
        </w:rPr>
      </w:pPr>
    </w:p>
    <w:p w14:paraId="081EEDA8" w14:textId="77777777" w:rsidR="007B7EBE" w:rsidRDefault="007B7EBE" w:rsidP="00B03AAF">
      <w:pPr>
        <w:rPr>
          <w:noProof/>
        </w:rPr>
      </w:pPr>
    </w:p>
    <w:p w14:paraId="259002F3" w14:textId="77777777" w:rsidR="007B7EBE" w:rsidRDefault="007B7EBE" w:rsidP="00B03AAF"/>
    <w:p w14:paraId="20CDF19B" w14:textId="77777777" w:rsidR="00B03AAF" w:rsidRDefault="00B03AAF" w:rsidP="00B03AAF">
      <w:pPr>
        <w:pStyle w:val="cabealho2"/>
      </w:pPr>
    </w:p>
    <w:p w14:paraId="17BA8C2C" w14:textId="77777777" w:rsidR="00B03AAF" w:rsidRDefault="00B03AAF">
      <w:pPr>
        <w:rPr>
          <w:b/>
          <w:bCs/>
          <w:sz w:val="26"/>
          <w:szCs w:val="26"/>
        </w:rPr>
      </w:pPr>
      <w:r>
        <w:br w:type="page"/>
      </w:r>
    </w:p>
    <w:p w14:paraId="6AA024AF" w14:textId="77777777" w:rsidR="00B03AAF" w:rsidRDefault="00B03AAF" w:rsidP="00B03AAF">
      <w:pPr>
        <w:pStyle w:val="cabealho2"/>
      </w:pPr>
      <w:bookmarkStart w:id="7" w:name="_Toc3470419"/>
      <w:r>
        <w:lastRenderedPageBreak/>
        <w:t>Modelo Conceitual</w:t>
      </w:r>
      <w:bookmarkEnd w:id="7"/>
    </w:p>
    <w:p w14:paraId="1CAC5054" w14:textId="77777777" w:rsidR="007B77CC" w:rsidRDefault="00622910" w:rsidP="008A7F37">
      <w:r>
        <w:rPr>
          <w:noProof/>
        </w:rPr>
        <w:drawing>
          <wp:anchor distT="0" distB="0" distL="114300" distR="114300" simplePos="0" relativeHeight="251661312" behindDoc="0" locked="0" layoutInCell="1" allowOverlap="1" wp14:anchorId="7BE962D5" wp14:editId="43818B47">
            <wp:simplePos x="0" y="0"/>
            <wp:positionH relativeFrom="margin">
              <wp:posOffset>-330200</wp:posOffset>
            </wp:positionH>
            <wp:positionV relativeFrom="paragraph">
              <wp:posOffset>905510</wp:posOffset>
            </wp:positionV>
            <wp:extent cx="6429375" cy="7268845"/>
            <wp:effectExtent l="0" t="0" r="9525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 Medical Group - Modelagem Conceitu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AF">
        <w:t>O banco de dados possui usuários que têm um tipo, dentre esses tipos existem: Pacientes, Médicos e Administradores. O paciente está relacionado às consultas, assim como o médico que o atenderá, consultas estas que possuem um ‘Status’ para que seja verificado se a consulta foi confirmada, aguardando confirmação, recusada ou adiada. Os médicos possuem uma especialidade que pode estar relacionada a outros médicos também.</w:t>
      </w:r>
    </w:p>
    <w:p w14:paraId="19925892" w14:textId="77777777" w:rsidR="00622910" w:rsidRDefault="00622910" w:rsidP="008A7F37"/>
    <w:p w14:paraId="1E5C9968" w14:textId="77777777" w:rsidR="00DA19B6" w:rsidRDefault="00DA19B6">
      <w:pPr>
        <w:sectPr w:rsidR="00DA19B6" w:rsidSect="007C7D98">
          <w:footerReference w:type="default" r:id="rId18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14:paraId="6175DF61" w14:textId="77777777" w:rsidR="00DA19B6" w:rsidRDefault="001D1EA6">
      <w:pPr>
        <w:pStyle w:val="cabealho2"/>
      </w:pPr>
      <w:bookmarkStart w:id="8" w:name="_Toc3470420"/>
      <w:r>
        <w:lastRenderedPageBreak/>
        <w:t>Trello</w:t>
      </w:r>
      <w:bookmarkEnd w:id="8"/>
    </w:p>
    <w:p w14:paraId="020779B6" w14:textId="77777777" w:rsidR="00DA19B6" w:rsidRDefault="00F41AD8">
      <w:hyperlink r:id="rId19" w:history="1">
        <w:r w:rsidR="001D1EA6" w:rsidRPr="00694D87">
          <w:rPr>
            <w:rStyle w:val="Hyperlink"/>
          </w:rPr>
          <w:t>https://trello.com/b/ygj9NyTu/spmedgroup-2tt-ariel-paix%C3%A3o</w:t>
        </w:r>
      </w:hyperlink>
    </w:p>
    <w:p w14:paraId="73D4FD0D" w14:textId="77777777" w:rsidR="001D1EA6" w:rsidRDefault="001D1EA6" w:rsidP="001D1EA6">
      <w:pPr>
        <w:pStyle w:val="cabealho2"/>
      </w:pPr>
      <w:bookmarkStart w:id="9" w:name="_Toc3470421"/>
      <w:r>
        <w:t>GitHub</w:t>
      </w:r>
      <w:bookmarkEnd w:id="9"/>
    </w:p>
    <w:p w14:paraId="4CFCD5EF" w14:textId="77777777" w:rsidR="001D1EA6" w:rsidRPr="001D1EA6" w:rsidRDefault="001D1EA6" w:rsidP="001D1EA6">
      <w:r w:rsidRPr="001D1EA6">
        <w:t>https://github.com/ArielMn22/senai-2s-sprint1-bd-final-project</w:t>
      </w:r>
    </w:p>
    <w:p w14:paraId="1AA8061F" w14:textId="77777777" w:rsidR="008A7F37" w:rsidRDefault="008A7F37" w:rsidP="008A7F37">
      <w:pPr>
        <w:pStyle w:val="InformaesdeContato0"/>
      </w:pPr>
    </w:p>
    <w:p w14:paraId="3AFF9400" w14:textId="77777777" w:rsidR="001D1EA6" w:rsidRDefault="008A7F37">
      <w:r>
        <w:br w:type="page"/>
      </w:r>
    </w:p>
    <w:p w14:paraId="79DD9B70" w14:textId="77777777" w:rsidR="004A0592" w:rsidRDefault="006E0CD1" w:rsidP="006E0CD1">
      <w:pPr>
        <w:pStyle w:val="cabealho1"/>
        <w:rPr>
          <w:lang w:eastAsia="en-US"/>
        </w:rPr>
      </w:pPr>
      <w:bookmarkStart w:id="10" w:name="_Toc3470422"/>
      <w:r>
        <w:rPr>
          <w:lang w:eastAsia="en-US"/>
        </w:rPr>
        <w:lastRenderedPageBreak/>
        <w:t>Funcionalidades</w:t>
      </w:r>
      <w:bookmarkEnd w:id="10"/>
    </w:p>
    <w:p w14:paraId="45A116EA" w14:textId="77777777" w:rsidR="006E0CD1" w:rsidRDefault="006E0CD1" w:rsidP="006E0CD1">
      <w:pPr>
        <w:rPr>
          <w:lang w:eastAsia="en-US"/>
        </w:rPr>
      </w:pPr>
    </w:p>
    <w:p w14:paraId="4FF8F955" w14:textId="77777777" w:rsidR="00245A12" w:rsidRDefault="00245A12" w:rsidP="00245A12">
      <w:pPr>
        <w:pStyle w:val="cabealho2"/>
        <w:rPr>
          <w:lang w:eastAsia="en-US"/>
        </w:rPr>
      </w:pPr>
      <w:bookmarkStart w:id="11" w:name="_Toc3470423"/>
      <w:r>
        <w:rPr>
          <w:lang w:eastAsia="en-US"/>
        </w:rPr>
        <w:t>Back-end</w:t>
      </w:r>
      <w:r w:rsidR="0007332E">
        <w:rPr>
          <w:lang w:eastAsia="en-US"/>
        </w:rPr>
        <w:t xml:space="preserve"> – Passo a Passo</w:t>
      </w:r>
      <w:bookmarkEnd w:id="11"/>
    </w:p>
    <w:p w14:paraId="1D82020E" w14:textId="77777777" w:rsidR="00245A12" w:rsidRDefault="00513B63" w:rsidP="00245A12">
      <w:pPr>
        <w:rPr>
          <w:lang w:eastAsia="en-US"/>
        </w:rPr>
      </w:pPr>
      <w:r>
        <w:rPr>
          <w:lang w:eastAsia="en-US"/>
        </w:rPr>
        <w:t>Para criar o banco de dados da aplicação</w:t>
      </w:r>
      <w:r w:rsidR="00245A12">
        <w:rPr>
          <w:lang w:eastAsia="en-US"/>
        </w:rPr>
        <w:t>, basta executar os scripts SQL na seguinte ordem:</w:t>
      </w:r>
    </w:p>
    <w:p w14:paraId="1F959433" w14:textId="77777777" w:rsidR="00245A12" w:rsidRDefault="00245A12" w:rsidP="00245A12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Script de criação: “</w:t>
      </w:r>
      <w:r w:rsidRPr="00245A12">
        <w:rPr>
          <w:lang w:eastAsia="en-US"/>
        </w:rPr>
        <w:t>SPMEDICALGROUP_TARDE_CRIACAO_01</w:t>
      </w:r>
      <w:r>
        <w:rPr>
          <w:lang w:eastAsia="en-US"/>
        </w:rPr>
        <w:t>.sql”. Para criar o banco de dados e suas tabelas;</w:t>
      </w:r>
    </w:p>
    <w:p w14:paraId="48633C72" w14:textId="77777777" w:rsidR="00245A12" w:rsidRDefault="00245A12" w:rsidP="00245A12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Script de inserção: “</w:t>
      </w:r>
      <w:r w:rsidRPr="00245A12">
        <w:rPr>
          <w:lang w:eastAsia="en-US"/>
        </w:rPr>
        <w:t>SPMEDICALGROUP_TARDE_MANIPULACAO_02.sql</w:t>
      </w:r>
      <w:r>
        <w:rPr>
          <w:lang w:eastAsia="en-US"/>
        </w:rPr>
        <w:t>”. Para inserir os dados básicos para o funcionamento do sistema, como os tipos de STATUS, tipos de USUARIO;</w:t>
      </w:r>
    </w:p>
    <w:p w14:paraId="2212CC0A" w14:textId="77777777" w:rsidR="00245A12" w:rsidRDefault="00245A12" w:rsidP="00245A12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Script de seleção:</w:t>
      </w:r>
      <w:r w:rsidR="00A2255E">
        <w:rPr>
          <w:lang w:eastAsia="en-US"/>
        </w:rPr>
        <w:t xml:space="preserve"> ”</w:t>
      </w:r>
      <w:r w:rsidRPr="00245A12">
        <w:rPr>
          <w:lang w:eastAsia="en-US"/>
        </w:rPr>
        <w:t>SPMEDICALGROUP_TARDE_QUERY_03.sql</w:t>
      </w:r>
      <w:r w:rsidR="00A2255E">
        <w:rPr>
          <w:lang w:eastAsia="en-US"/>
        </w:rPr>
        <w:t>”. Para criar os modelos de visualização das informações do banco de dados</w:t>
      </w:r>
      <w:r>
        <w:rPr>
          <w:lang w:eastAsia="en-US"/>
        </w:rPr>
        <w:t>;</w:t>
      </w:r>
    </w:p>
    <w:p w14:paraId="462A6151" w14:textId="77777777" w:rsidR="00E04B69" w:rsidRDefault="00E04B69" w:rsidP="00E04B69">
      <w:pPr>
        <w:rPr>
          <w:lang w:eastAsia="en-US"/>
        </w:rPr>
      </w:pPr>
      <w:r>
        <w:rPr>
          <w:lang w:eastAsia="en-US"/>
        </w:rPr>
        <w:t>Ent</w:t>
      </w:r>
      <w:r w:rsidR="00F925CD">
        <w:rPr>
          <w:lang w:eastAsia="en-US"/>
        </w:rPr>
        <w:t>ão, abra</w:t>
      </w:r>
      <w:r>
        <w:rPr>
          <w:lang w:eastAsia="en-US"/>
        </w:rPr>
        <w:t xml:space="preserve"> a aplicação com Visual Studio, </w:t>
      </w:r>
      <w:r w:rsidR="00F925CD">
        <w:rPr>
          <w:lang w:eastAsia="en-US"/>
        </w:rPr>
        <w:t xml:space="preserve">para </w:t>
      </w:r>
      <w:r>
        <w:rPr>
          <w:lang w:eastAsia="en-US"/>
        </w:rPr>
        <w:t>baixar os seguintes pacotes Nuget:</w:t>
      </w:r>
    </w:p>
    <w:p w14:paraId="62E4376A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Microsoft.EntityFrameworkCore.Design</w:t>
      </w:r>
      <w:r>
        <w:rPr>
          <w:lang w:eastAsia="en-US"/>
        </w:rPr>
        <w:t>;</w:t>
      </w:r>
    </w:p>
    <w:p w14:paraId="682ED94A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Microsoft.EntityFrameworkCore.SqlServer</w:t>
      </w:r>
      <w:r>
        <w:rPr>
          <w:lang w:eastAsia="en-US"/>
        </w:rPr>
        <w:t>;</w:t>
      </w:r>
    </w:p>
    <w:p w14:paraId="6852C86B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Microsoft.EntityFrameworkCore.Tools</w:t>
      </w:r>
      <w:r>
        <w:rPr>
          <w:lang w:eastAsia="en-US"/>
        </w:rPr>
        <w:t>;</w:t>
      </w:r>
    </w:p>
    <w:p w14:paraId="4ADF9739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Sendgrid</w:t>
      </w:r>
      <w:r>
        <w:rPr>
          <w:lang w:eastAsia="en-US"/>
        </w:rPr>
        <w:t>;</w:t>
      </w:r>
    </w:p>
    <w:p w14:paraId="7EB94430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</w:t>
      </w:r>
      <w:r>
        <w:rPr>
          <w:lang w:eastAsia="en-US"/>
        </w:rPr>
        <w:t>;</w:t>
      </w:r>
    </w:p>
    <w:p w14:paraId="2479E784" w14:textId="77777777" w:rsidR="00E04B69" w:rsidRDefault="00E04B69" w:rsidP="00E04B69">
      <w:pPr>
        <w:pStyle w:val="PargrafodaLista"/>
        <w:numPr>
          <w:ilvl w:val="0"/>
          <w:numId w:val="7"/>
        </w:numPr>
        <w:rPr>
          <w:lang w:eastAsia="en-US"/>
        </w:rPr>
      </w:pPr>
      <w:r w:rsidRPr="00E04B69">
        <w:rPr>
          <w:lang w:eastAsia="en-US"/>
        </w:rPr>
        <w:t>Swashbuckle.AspNetCore.Swagger</w:t>
      </w:r>
      <w:r>
        <w:rPr>
          <w:lang w:eastAsia="en-US"/>
        </w:rPr>
        <w:t>;</w:t>
      </w:r>
    </w:p>
    <w:p w14:paraId="73B37304" w14:textId="77777777" w:rsidR="00D37C77" w:rsidRDefault="00D37C77" w:rsidP="00D37C77">
      <w:pPr>
        <w:rPr>
          <w:lang w:eastAsia="en-US"/>
        </w:rPr>
      </w:pPr>
      <w:r>
        <w:rPr>
          <w:lang w:eastAsia="en-US"/>
        </w:rPr>
        <w:t>A seguir, com a solução aberta no Visual Studi</w:t>
      </w:r>
      <w:r w:rsidR="006D4456">
        <w:rPr>
          <w:lang w:eastAsia="en-US"/>
        </w:rPr>
        <w:t>o, abra</w:t>
      </w:r>
      <w:r>
        <w:rPr>
          <w:lang w:eastAsia="en-US"/>
        </w:rPr>
        <w:t xml:space="preserve"> o Console do Gerenciador de Pacotes em “Ferramentas &gt; Gerenciador de Pacotes do Nuget &gt; Console do Gerenciador de Pacotes”</w:t>
      </w:r>
      <w:r w:rsidR="002A4A52">
        <w:rPr>
          <w:lang w:eastAsia="en-US"/>
        </w:rPr>
        <w:t xml:space="preserve"> e execute o seguinte comando:</w:t>
      </w:r>
    </w:p>
    <w:p w14:paraId="465045E8" w14:textId="77777777" w:rsidR="002A4A52" w:rsidRDefault="002A4A52" w:rsidP="002A4A52">
      <w:pPr>
        <w:pStyle w:val="PargrafodaLista"/>
        <w:numPr>
          <w:ilvl w:val="0"/>
          <w:numId w:val="8"/>
        </w:numPr>
        <w:rPr>
          <w:lang w:eastAsia="en-US"/>
        </w:rPr>
      </w:pPr>
      <w:r w:rsidRPr="002A4A52">
        <w:rPr>
          <w:lang w:eastAsia="en-US"/>
        </w:rPr>
        <w:t>Scaffold-DbContext "Data Source=.\SqlExpress;</w:t>
      </w:r>
      <w:r>
        <w:rPr>
          <w:lang w:eastAsia="en-US"/>
        </w:rPr>
        <w:t xml:space="preserve"> Initial Catalog=</w:t>
      </w:r>
      <w:r w:rsidRPr="002A4A52">
        <w:rPr>
          <w:lang w:eastAsia="en-US"/>
        </w:rPr>
        <w:t>SPMEDICALGROUP</w:t>
      </w:r>
      <w:r>
        <w:rPr>
          <w:lang w:eastAsia="en-US"/>
        </w:rPr>
        <w:t>_TARDE; user id=sa; pwd=132</w:t>
      </w:r>
      <w:r w:rsidRPr="002A4A52">
        <w:rPr>
          <w:lang w:eastAsia="en-US"/>
        </w:rPr>
        <w:t>" Microsoft.EntityFrameworkCore.SqlServer -OutputDir Domains -ContextDir Cont</w:t>
      </w:r>
      <w:r>
        <w:rPr>
          <w:lang w:eastAsia="en-US"/>
        </w:rPr>
        <w:t xml:space="preserve">exts –Context </w:t>
      </w:r>
      <w:r w:rsidRPr="002A4A52">
        <w:rPr>
          <w:lang w:eastAsia="en-US"/>
        </w:rPr>
        <w:t>SPMedGroupContext</w:t>
      </w:r>
    </w:p>
    <w:p w14:paraId="1096AD07" w14:textId="77777777" w:rsidR="00535941" w:rsidRDefault="00535941" w:rsidP="00535941">
      <w:pPr>
        <w:pStyle w:val="PargrafodaLista"/>
        <w:ind w:left="360"/>
        <w:rPr>
          <w:lang w:eastAsia="en-US"/>
        </w:rPr>
      </w:pPr>
    </w:p>
    <w:p w14:paraId="7F788D8D" w14:textId="77777777" w:rsidR="00EE1CE0" w:rsidRDefault="00535941" w:rsidP="002D7DE2">
      <w:pPr>
        <w:rPr>
          <w:lang w:eastAsia="en-US"/>
        </w:rPr>
      </w:pPr>
      <w:r>
        <w:rPr>
          <w:lang w:eastAsia="en-US"/>
        </w:rPr>
        <w:t>Rode a Solução e então abra o Postman:</w:t>
      </w:r>
    </w:p>
    <w:p w14:paraId="4EDB5A46" w14:textId="77777777" w:rsidR="00535941" w:rsidRDefault="009B39C2" w:rsidP="00535941">
      <w:pPr>
        <w:pStyle w:val="PargrafodaLista"/>
        <w:numPr>
          <w:ilvl w:val="0"/>
          <w:numId w:val="8"/>
        </w:num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C8ED0C" wp14:editId="463ABF6C">
            <wp:simplePos x="0" y="0"/>
            <wp:positionH relativeFrom="column">
              <wp:posOffset>463061</wp:posOffset>
            </wp:positionH>
            <wp:positionV relativeFrom="paragraph">
              <wp:posOffset>381000</wp:posOffset>
            </wp:positionV>
            <wp:extent cx="4607560" cy="2484755"/>
            <wp:effectExtent l="19050" t="19050" r="21590" b="1079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rt Postm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484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941">
        <w:rPr>
          <w:lang w:eastAsia="en-US"/>
        </w:rPr>
        <w:t xml:space="preserve">Clique em “Import” para selecionar o arquivo </w:t>
      </w:r>
      <w:r w:rsidR="00EE1CE0">
        <w:rPr>
          <w:lang w:eastAsia="en-US"/>
        </w:rPr>
        <w:t>“</w:t>
      </w:r>
      <w:r w:rsidR="00535941">
        <w:rPr>
          <w:lang w:eastAsia="en-US"/>
        </w:rPr>
        <w:t>.json</w:t>
      </w:r>
      <w:r w:rsidR="00EE1CE0">
        <w:rPr>
          <w:lang w:eastAsia="en-US"/>
        </w:rPr>
        <w:t>”</w:t>
      </w:r>
      <w:r w:rsidR="00535941">
        <w:rPr>
          <w:lang w:eastAsia="en-US"/>
        </w:rPr>
        <w:t xml:space="preserve"> e importar os links de conexão com as funcionalidades da solução.</w:t>
      </w:r>
    </w:p>
    <w:p w14:paraId="5023199A" w14:textId="77777777" w:rsidR="002D7DE2" w:rsidRDefault="002D7DE2" w:rsidP="00535941">
      <w:pPr>
        <w:pStyle w:val="PargrafodaLista"/>
        <w:numPr>
          <w:ilvl w:val="0"/>
          <w:numId w:val="8"/>
        </w:num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CE78CF" wp14:editId="49FD9097">
            <wp:simplePos x="0" y="0"/>
            <wp:positionH relativeFrom="margin">
              <wp:align>center</wp:align>
            </wp:positionH>
            <wp:positionV relativeFrom="paragraph">
              <wp:posOffset>304263</wp:posOffset>
            </wp:positionV>
            <wp:extent cx="3058795" cy="4103370"/>
            <wp:effectExtent l="19050" t="19050" r="27305" b="1143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lec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410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Agora é possível ver a sua Collection SP Medical Group com todas as funcionalidades.</w:t>
      </w:r>
    </w:p>
    <w:p w14:paraId="6D9A118B" w14:textId="77777777" w:rsidR="00147BCD" w:rsidRDefault="00147BCD" w:rsidP="00147BCD">
      <w:pPr>
        <w:rPr>
          <w:lang w:eastAsia="en-US"/>
        </w:rPr>
      </w:pPr>
    </w:p>
    <w:p w14:paraId="4A9FF137" w14:textId="77777777" w:rsidR="00147BCD" w:rsidRDefault="006C1F80" w:rsidP="00147BCD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A0C035" wp14:editId="74FA7270">
            <wp:simplePos x="0" y="0"/>
            <wp:positionH relativeFrom="margin">
              <wp:posOffset>-326390</wp:posOffset>
            </wp:positionH>
            <wp:positionV relativeFrom="paragraph">
              <wp:posOffset>397657</wp:posOffset>
            </wp:positionV>
            <wp:extent cx="6384925" cy="3088640"/>
            <wp:effectExtent l="19050" t="19050" r="15875" b="165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n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08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BCD">
        <w:rPr>
          <w:lang w:eastAsia="en-US"/>
        </w:rPr>
        <w:t>Para utilizar um dos métodos, basta selecioná-los, preencher com as informações necessárias e então clicar em “Send”.</w:t>
      </w:r>
    </w:p>
    <w:p w14:paraId="74F59E39" w14:textId="77777777" w:rsidR="00CB3AF2" w:rsidRDefault="00CB3AF2" w:rsidP="00147BCD">
      <w:pPr>
        <w:rPr>
          <w:lang w:eastAsia="en-US"/>
        </w:rPr>
      </w:pPr>
    </w:p>
    <w:p w14:paraId="0DC3E958" w14:textId="77777777" w:rsidR="006270FE" w:rsidRDefault="006270FE" w:rsidP="00147BCD">
      <w:pPr>
        <w:rPr>
          <w:lang w:eastAsia="en-US"/>
        </w:rPr>
      </w:pPr>
    </w:p>
    <w:p w14:paraId="2FDB9988" w14:textId="77777777" w:rsidR="006270FE" w:rsidRDefault="006270FE" w:rsidP="00147BCD">
      <w:pPr>
        <w:rPr>
          <w:noProof/>
        </w:rPr>
      </w:pPr>
    </w:p>
    <w:p w14:paraId="169DB19A" w14:textId="77777777" w:rsidR="00882C98" w:rsidRDefault="00882C98" w:rsidP="00147BCD">
      <w:pPr>
        <w:rPr>
          <w:noProof/>
        </w:rPr>
      </w:pPr>
    </w:p>
    <w:p w14:paraId="3AB32774" w14:textId="77777777" w:rsidR="00CB3AF2" w:rsidRDefault="00882C98" w:rsidP="00147BCD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0533F0" wp14:editId="2DA664C4">
            <wp:simplePos x="0" y="0"/>
            <wp:positionH relativeFrom="margin">
              <wp:align>center</wp:align>
            </wp:positionH>
            <wp:positionV relativeFrom="paragraph">
              <wp:posOffset>315351</wp:posOffset>
            </wp:positionV>
            <wp:extent cx="6740525" cy="1304290"/>
            <wp:effectExtent l="19050" t="19050" r="22225" b="1016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sni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7" b="52005"/>
                    <a:stretch/>
                  </pic:blipFill>
                  <pic:spPr bwMode="auto">
                    <a:xfrm>
                      <a:off x="0" y="0"/>
                      <a:ext cx="6740525" cy="1304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AF2">
        <w:rPr>
          <w:lang w:eastAsia="en-US"/>
        </w:rPr>
        <w:t xml:space="preserve">Após clicar em “Send”, </w:t>
      </w:r>
      <w:r w:rsidR="006270FE">
        <w:rPr>
          <w:lang w:eastAsia="en-US"/>
        </w:rPr>
        <w:t xml:space="preserve">tenha o </w:t>
      </w:r>
      <w:r w:rsidR="006270FE" w:rsidRPr="006270FE">
        <w:rPr>
          <w:i/>
          <w:lang w:eastAsia="en-US"/>
        </w:rPr>
        <w:t>status code</w:t>
      </w:r>
      <w:r w:rsidR="006270FE">
        <w:rPr>
          <w:i/>
          <w:lang w:eastAsia="en-US"/>
        </w:rPr>
        <w:t xml:space="preserve"> </w:t>
      </w:r>
      <w:r w:rsidR="006270FE" w:rsidRPr="006270FE">
        <w:rPr>
          <w:lang w:eastAsia="en-US"/>
        </w:rPr>
        <w:t>da requisição</w:t>
      </w:r>
      <w:r w:rsidR="006270FE">
        <w:rPr>
          <w:lang w:eastAsia="en-US"/>
        </w:rPr>
        <w:t>:</w:t>
      </w:r>
    </w:p>
    <w:p w14:paraId="05FD6410" w14:textId="77777777" w:rsidR="004A131D" w:rsidRPr="004A131D" w:rsidRDefault="004A131D" w:rsidP="004A131D">
      <w:pPr>
        <w:rPr>
          <w:lang w:eastAsia="en-US"/>
        </w:rPr>
      </w:pPr>
    </w:p>
    <w:p w14:paraId="64F461E6" w14:textId="77777777" w:rsidR="006E0CD1" w:rsidRDefault="006E0CD1" w:rsidP="006E0CD1">
      <w:pPr>
        <w:pStyle w:val="cabealho2"/>
        <w:rPr>
          <w:lang w:eastAsia="en-US"/>
        </w:rPr>
      </w:pPr>
      <w:bookmarkStart w:id="12" w:name="_Toc3470424"/>
      <w:r>
        <w:rPr>
          <w:lang w:eastAsia="en-US"/>
        </w:rPr>
        <w:t>Web</w:t>
      </w:r>
      <w:bookmarkEnd w:id="12"/>
    </w:p>
    <w:p w14:paraId="0E5C9537" w14:textId="77777777" w:rsidR="006E0CD1" w:rsidRDefault="000E3663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</w:t>
      </w:r>
      <w:r w:rsidR="00A90F3D">
        <w:rPr>
          <w:lang w:eastAsia="en-US"/>
        </w:rPr>
        <w:t>s</w:t>
      </w:r>
      <w:r>
        <w:rPr>
          <w:lang w:eastAsia="en-US"/>
        </w:rPr>
        <w:t>trar usuário administrador, paciente ou médico. (Somente um usuário administrador poderá realiza-lo).</w:t>
      </w:r>
    </w:p>
    <w:p w14:paraId="10D51E99" w14:textId="77777777" w:rsidR="00882889" w:rsidRDefault="00882889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Enviar um e-mail para o usuário quando este for cadastrado.</w:t>
      </w:r>
    </w:p>
    <w:p w14:paraId="5B038F39" w14:textId="77777777" w:rsidR="00AD249D" w:rsidRDefault="00AD249D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Iniciar uma sessão com seu usuário.</w:t>
      </w:r>
    </w:p>
    <w:p w14:paraId="329A6E07" w14:textId="77777777" w:rsidR="00AD249D" w:rsidRDefault="00BD6C32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Listar todas as consultas cadastradas. (Somente um usuário administrador poderá realiza-lo).</w:t>
      </w:r>
    </w:p>
    <w:p w14:paraId="697BC0BB" w14:textId="77777777" w:rsidR="003744FB" w:rsidRDefault="003744FB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Atualizar as observações e status das consultas. (Somente médico e administrador podem realiza-lo).</w:t>
      </w:r>
    </w:p>
    <w:p w14:paraId="4B9DBCFF" w14:textId="77777777" w:rsidR="0055295B" w:rsidRDefault="00E83B3D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Listar todas as consultas relacionadas ao médico logado.</w:t>
      </w:r>
    </w:p>
    <w:p w14:paraId="7D684E29" w14:textId="77777777" w:rsidR="000442DB" w:rsidRDefault="000442DB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Listar todas as consultas relacionadas ao paciente logado.</w:t>
      </w:r>
    </w:p>
    <w:p w14:paraId="258B7EB2" w14:textId="77777777" w:rsidR="0022790E" w:rsidRDefault="0022790E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Cadastrar uma nova clínica (Somente o administrador poderá realiza-lo).</w:t>
      </w:r>
    </w:p>
    <w:p w14:paraId="7388399E" w14:textId="77777777" w:rsidR="0022790E" w:rsidRDefault="0022790E" w:rsidP="00AD249D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Atualizar os dados de uma clínica (Somente o administrador poderá realiza-lo).</w:t>
      </w:r>
    </w:p>
    <w:p w14:paraId="4C176320" w14:textId="77777777" w:rsidR="006E0CD1" w:rsidRPr="006E0CD1" w:rsidRDefault="006E0CD1" w:rsidP="006E0CD1">
      <w:pPr>
        <w:pStyle w:val="cabealho2"/>
        <w:rPr>
          <w:lang w:eastAsia="en-US"/>
        </w:rPr>
      </w:pPr>
      <w:bookmarkStart w:id="13" w:name="_Toc3470425"/>
      <w:r>
        <w:rPr>
          <w:lang w:eastAsia="en-US"/>
        </w:rPr>
        <w:t>Mobile</w:t>
      </w:r>
      <w:bookmarkEnd w:id="13"/>
    </w:p>
    <w:p w14:paraId="38429EDD" w14:textId="77777777" w:rsidR="006E0CD1" w:rsidRDefault="006E0CD1" w:rsidP="006E0CD1">
      <w:pPr>
        <w:rPr>
          <w:lang w:eastAsia="en-US"/>
        </w:rPr>
      </w:pPr>
    </w:p>
    <w:p w14:paraId="6ED54EC3" w14:textId="77777777"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14:paraId="083B7DD0" w14:textId="77777777" w:rsidR="006E0CD1" w:rsidRDefault="006E0CD1" w:rsidP="006E0CD1">
      <w:pPr>
        <w:pStyle w:val="cabealho1"/>
        <w:rPr>
          <w:lang w:eastAsia="en-US"/>
        </w:rPr>
      </w:pPr>
      <w:bookmarkStart w:id="14" w:name="_Toc3470426"/>
      <w:r>
        <w:rPr>
          <w:lang w:eastAsia="en-US"/>
        </w:rPr>
        <w:lastRenderedPageBreak/>
        <w:t>Protótipos</w:t>
      </w:r>
      <w:bookmarkEnd w:id="14"/>
    </w:p>
    <w:p w14:paraId="6D56487C" w14:textId="77777777" w:rsidR="006E0CD1" w:rsidRDefault="006E0CD1" w:rsidP="006E0CD1">
      <w:pPr>
        <w:rPr>
          <w:lang w:eastAsia="en-US"/>
        </w:rPr>
      </w:pPr>
    </w:p>
    <w:p w14:paraId="2227B888" w14:textId="77777777" w:rsidR="00D81017" w:rsidRPr="00D81017" w:rsidRDefault="006E0CD1" w:rsidP="00D81017">
      <w:pPr>
        <w:pStyle w:val="cabealho2"/>
        <w:rPr>
          <w:lang w:eastAsia="en-US"/>
        </w:rPr>
      </w:pPr>
      <w:bookmarkStart w:id="15" w:name="_Toc3470427"/>
      <w:r>
        <w:rPr>
          <w:lang w:eastAsia="en-US"/>
        </w:rPr>
        <w:t>Web</w:t>
      </w:r>
      <w:bookmarkEnd w:id="15"/>
    </w:p>
    <w:p w14:paraId="68DEFA11" w14:textId="77777777" w:rsidR="00D81017" w:rsidRDefault="00D81017" w:rsidP="006E0CD1">
      <w:pPr>
        <w:rPr>
          <w:lang w:eastAsia="en-US"/>
        </w:rPr>
      </w:pPr>
    </w:p>
    <w:p w14:paraId="4D2C5503" w14:textId="77777777" w:rsidR="006E0CD1" w:rsidRDefault="00D81017" w:rsidP="006E0CD1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0AB4E4" wp14:editId="72CA6CEF">
            <wp:simplePos x="0" y="0"/>
            <wp:positionH relativeFrom="margin">
              <wp:align>center</wp:align>
            </wp:positionH>
            <wp:positionV relativeFrom="paragraph">
              <wp:posOffset>287770</wp:posOffset>
            </wp:positionV>
            <wp:extent cx="6120000" cy="3456271"/>
            <wp:effectExtent l="19050" t="19050" r="14605" b="1143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Página Home</w:t>
      </w:r>
    </w:p>
    <w:p w14:paraId="38C63114" w14:textId="77777777" w:rsidR="00D81017" w:rsidRDefault="00D81017" w:rsidP="006E0CD1">
      <w:pPr>
        <w:rPr>
          <w:lang w:eastAsia="en-US"/>
        </w:rPr>
      </w:pPr>
    </w:p>
    <w:p w14:paraId="26558FB4" w14:textId="77777777" w:rsidR="00D81017" w:rsidRDefault="00D81017" w:rsidP="006E0CD1">
      <w:pPr>
        <w:rPr>
          <w:lang w:eastAsia="en-US"/>
        </w:rPr>
      </w:pPr>
    </w:p>
    <w:p w14:paraId="3B76B226" w14:textId="77777777" w:rsidR="00D81017" w:rsidRDefault="00D81017" w:rsidP="006E0CD1">
      <w:pPr>
        <w:rPr>
          <w:lang w:eastAsia="en-US"/>
        </w:rPr>
      </w:pPr>
    </w:p>
    <w:p w14:paraId="539D39C4" w14:textId="77777777" w:rsidR="00D81017" w:rsidRDefault="00D81017" w:rsidP="006E0CD1">
      <w:pPr>
        <w:rPr>
          <w:lang w:eastAsia="en-US"/>
        </w:rPr>
      </w:pPr>
    </w:p>
    <w:p w14:paraId="51BDE580" w14:textId="77777777" w:rsidR="00D81017" w:rsidRDefault="00D81017" w:rsidP="006E0CD1">
      <w:pPr>
        <w:rPr>
          <w:lang w:eastAsia="en-US"/>
        </w:rPr>
      </w:pPr>
    </w:p>
    <w:p w14:paraId="7D1A3C68" w14:textId="77777777" w:rsidR="00D81017" w:rsidRDefault="00D81017" w:rsidP="006E0CD1">
      <w:pPr>
        <w:rPr>
          <w:lang w:eastAsia="en-US"/>
        </w:rPr>
      </w:pPr>
    </w:p>
    <w:p w14:paraId="728C6AF9" w14:textId="77777777" w:rsidR="00D81017" w:rsidRDefault="00D81017" w:rsidP="006E0CD1">
      <w:pPr>
        <w:rPr>
          <w:lang w:eastAsia="en-US"/>
        </w:rPr>
      </w:pPr>
    </w:p>
    <w:p w14:paraId="0FF0C2C7" w14:textId="77777777" w:rsidR="00D81017" w:rsidRDefault="00D81017" w:rsidP="006E0CD1">
      <w:pPr>
        <w:rPr>
          <w:lang w:eastAsia="en-US"/>
        </w:rPr>
      </w:pPr>
    </w:p>
    <w:p w14:paraId="226D0A8F" w14:textId="77777777" w:rsidR="00D81017" w:rsidRDefault="00D81017" w:rsidP="006E0CD1">
      <w:pPr>
        <w:rPr>
          <w:lang w:eastAsia="en-US"/>
        </w:rPr>
      </w:pPr>
    </w:p>
    <w:p w14:paraId="4C3AE79D" w14:textId="77777777" w:rsidR="00D81017" w:rsidRDefault="00D81017" w:rsidP="006E0CD1">
      <w:pPr>
        <w:rPr>
          <w:lang w:eastAsia="en-US"/>
        </w:rPr>
      </w:pPr>
    </w:p>
    <w:p w14:paraId="0AD45FCF" w14:textId="77777777" w:rsidR="00D81017" w:rsidRDefault="00D81017" w:rsidP="006E0CD1">
      <w:pPr>
        <w:rPr>
          <w:lang w:eastAsia="en-US"/>
        </w:rPr>
      </w:pPr>
    </w:p>
    <w:p w14:paraId="106C3FA6" w14:textId="77777777" w:rsidR="00D81017" w:rsidRDefault="00D81017" w:rsidP="006E0CD1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D89A5E" wp14:editId="22A6ED3B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6120000" cy="3442034"/>
            <wp:effectExtent l="19050" t="19050" r="14605" b="2540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-consult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de cadastro de consultas</w:t>
      </w:r>
    </w:p>
    <w:p w14:paraId="23D286AB" w14:textId="77777777" w:rsidR="00D81017" w:rsidRDefault="00D81017" w:rsidP="006E0CD1">
      <w:pPr>
        <w:rPr>
          <w:lang w:eastAsia="en-US"/>
        </w:rPr>
      </w:pPr>
    </w:p>
    <w:p w14:paraId="5E850CE9" w14:textId="77777777" w:rsidR="00D81017" w:rsidRDefault="00D81017" w:rsidP="006E0CD1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23B4C07" wp14:editId="67E0AA77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6120000" cy="3432542"/>
            <wp:effectExtent l="19050" t="19050" r="14605" b="1587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-consult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32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de listagem de consultas</w:t>
      </w:r>
    </w:p>
    <w:p w14:paraId="314D28BA" w14:textId="77777777" w:rsidR="00D81017" w:rsidRDefault="00D81017" w:rsidP="006E0CD1">
      <w:pPr>
        <w:rPr>
          <w:lang w:eastAsia="en-US"/>
        </w:rPr>
      </w:pPr>
    </w:p>
    <w:p w14:paraId="7820387D" w14:textId="77777777" w:rsidR="00D81017" w:rsidRDefault="00D81017" w:rsidP="006E0CD1">
      <w:pPr>
        <w:rPr>
          <w:lang w:eastAsia="en-US"/>
        </w:rPr>
      </w:pPr>
    </w:p>
    <w:p w14:paraId="07241A36" w14:textId="77777777" w:rsidR="00D81017" w:rsidRDefault="00D81017" w:rsidP="006E0CD1">
      <w:pPr>
        <w:rPr>
          <w:lang w:eastAsia="en-US"/>
        </w:rPr>
      </w:pPr>
    </w:p>
    <w:p w14:paraId="0F0E3468" w14:textId="77777777" w:rsidR="00D81017" w:rsidRDefault="009D5AF0" w:rsidP="006E0CD1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3AC7C7" wp14:editId="510EE586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20000" cy="3437966"/>
            <wp:effectExtent l="19050" t="19050" r="14605" b="1016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breno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3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1017">
        <w:rPr>
          <w:lang w:eastAsia="en-US"/>
        </w:rPr>
        <w:t>Página ‘Sobre nós’</w:t>
      </w:r>
    </w:p>
    <w:p w14:paraId="2EFD2265" w14:textId="77777777" w:rsidR="009D5AF0" w:rsidRDefault="009D5AF0" w:rsidP="006E0CD1">
      <w:pPr>
        <w:rPr>
          <w:lang w:eastAsia="en-US"/>
        </w:rPr>
      </w:pPr>
    </w:p>
    <w:p w14:paraId="401D4167" w14:textId="77777777" w:rsidR="009D5AF0" w:rsidRDefault="009D5AF0" w:rsidP="006E0CD1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E82FF9D" wp14:editId="62950BBD">
            <wp:simplePos x="0" y="0"/>
            <wp:positionH relativeFrom="margin">
              <wp:align>center</wp:align>
            </wp:positionH>
            <wp:positionV relativeFrom="paragraph">
              <wp:posOffset>418060</wp:posOffset>
            </wp:positionV>
            <wp:extent cx="6120000" cy="3458983"/>
            <wp:effectExtent l="19050" t="19050" r="14605" b="2730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to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8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‘Contate-nos’</w:t>
      </w:r>
    </w:p>
    <w:p w14:paraId="3D62D58C" w14:textId="77777777" w:rsidR="009D5AF0" w:rsidRDefault="009D5AF0" w:rsidP="006E0CD1">
      <w:pPr>
        <w:rPr>
          <w:lang w:eastAsia="en-US"/>
        </w:rPr>
      </w:pPr>
    </w:p>
    <w:p w14:paraId="13A7407E" w14:textId="77777777" w:rsidR="009D5AF0" w:rsidRDefault="009D5AF0" w:rsidP="006E0CD1">
      <w:pPr>
        <w:rPr>
          <w:lang w:eastAsia="en-US"/>
        </w:rPr>
      </w:pPr>
    </w:p>
    <w:p w14:paraId="1261D314" w14:textId="77777777" w:rsidR="009D5AF0" w:rsidRDefault="009D5AF0" w:rsidP="006E0CD1">
      <w:pPr>
        <w:rPr>
          <w:lang w:eastAsia="en-US"/>
        </w:rPr>
      </w:pPr>
    </w:p>
    <w:p w14:paraId="4DEB6DAC" w14:textId="77777777" w:rsidR="006B5079" w:rsidRDefault="009D5AF0" w:rsidP="006E0CD1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A0A3444" wp14:editId="3483EE52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20000" cy="3428475"/>
            <wp:effectExtent l="19050" t="19050" r="14605" b="1968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2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w:t>Página de login</w:t>
      </w:r>
    </w:p>
    <w:p w14:paraId="5BDB3D4B" w14:textId="77777777" w:rsidR="00D81017" w:rsidRDefault="00D81017" w:rsidP="006E0CD1">
      <w:pPr>
        <w:rPr>
          <w:lang w:eastAsia="en-US"/>
        </w:rPr>
      </w:pPr>
    </w:p>
    <w:p w14:paraId="04CB4FF9" w14:textId="77777777" w:rsidR="009D5AF0" w:rsidRDefault="009D5AF0" w:rsidP="006E0CD1">
      <w:pPr>
        <w:rPr>
          <w:lang w:eastAsia="en-US"/>
        </w:rPr>
      </w:pPr>
    </w:p>
    <w:p w14:paraId="06C7C240" w14:textId="77777777" w:rsidR="009D5AF0" w:rsidRDefault="009D5AF0" w:rsidP="006E0CD1">
      <w:pPr>
        <w:rPr>
          <w:lang w:eastAsia="en-US"/>
        </w:rPr>
      </w:pPr>
    </w:p>
    <w:p w14:paraId="3873CCF8" w14:textId="77777777" w:rsidR="009D5AF0" w:rsidRDefault="009D5AF0" w:rsidP="006E0CD1">
      <w:pPr>
        <w:rPr>
          <w:lang w:eastAsia="en-US"/>
        </w:rPr>
      </w:pPr>
    </w:p>
    <w:p w14:paraId="4D8B1704" w14:textId="77777777" w:rsidR="009D5AF0" w:rsidRDefault="009D5AF0" w:rsidP="006E0CD1">
      <w:pPr>
        <w:rPr>
          <w:lang w:eastAsia="en-US"/>
        </w:rPr>
      </w:pPr>
    </w:p>
    <w:p w14:paraId="6BFED4E2" w14:textId="77777777" w:rsidR="009D5AF0" w:rsidRDefault="009D5AF0" w:rsidP="006E0CD1">
      <w:pPr>
        <w:rPr>
          <w:lang w:eastAsia="en-US"/>
        </w:rPr>
      </w:pPr>
    </w:p>
    <w:p w14:paraId="2A39D98A" w14:textId="77777777" w:rsidR="009D5AF0" w:rsidRDefault="009D5AF0" w:rsidP="006E0CD1">
      <w:pPr>
        <w:rPr>
          <w:lang w:eastAsia="en-US"/>
        </w:rPr>
      </w:pPr>
    </w:p>
    <w:p w14:paraId="085B4B4B" w14:textId="77777777" w:rsidR="009D5AF0" w:rsidRDefault="009D5AF0" w:rsidP="006E0CD1">
      <w:pPr>
        <w:rPr>
          <w:lang w:eastAsia="en-US"/>
        </w:rPr>
      </w:pPr>
    </w:p>
    <w:p w14:paraId="31642CA7" w14:textId="77777777" w:rsidR="009D5AF0" w:rsidRDefault="009D5AF0" w:rsidP="006E0CD1">
      <w:pPr>
        <w:rPr>
          <w:lang w:eastAsia="en-US"/>
        </w:rPr>
      </w:pPr>
    </w:p>
    <w:p w14:paraId="6B11C32E" w14:textId="77777777" w:rsidR="009D5AF0" w:rsidRDefault="009D5AF0" w:rsidP="006E0CD1">
      <w:pPr>
        <w:rPr>
          <w:lang w:eastAsia="en-US"/>
        </w:rPr>
      </w:pPr>
    </w:p>
    <w:p w14:paraId="2379A49D" w14:textId="77777777" w:rsidR="009D5AF0" w:rsidRDefault="009D5AF0" w:rsidP="006E0CD1">
      <w:pPr>
        <w:rPr>
          <w:lang w:eastAsia="en-US"/>
        </w:rPr>
      </w:pPr>
    </w:p>
    <w:p w14:paraId="0CACD9E7" w14:textId="77777777" w:rsidR="009D5AF0" w:rsidRDefault="009D5AF0" w:rsidP="006E0CD1">
      <w:pPr>
        <w:rPr>
          <w:lang w:eastAsia="en-US"/>
        </w:rPr>
      </w:pPr>
    </w:p>
    <w:p w14:paraId="5E30359A" w14:textId="77777777" w:rsidR="009D5AF0" w:rsidRDefault="009D5AF0" w:rsidP="006E0CD1">
      <w:pPr>
        <w:rPr>
          <w:lang w:eastAsia="en-US"/>
        </w:rPr>
      </w:pPr>
    </w:p>
    <w:p w14:paraId="7A85481B" w14:textId="77777777" w:rsidR="009D5AF0" w:rsidRDefault="009D5AF0" w:rsidP="006E0CD1">
      <w:pPr>
        <w:rPr>
          <w:lang w:eastAsia="en-US"/>
        </w:rPr>
      </w:pPr>
    </w:p>
    <w:p w14:paraId="662C3AFA" w14:textId="77777777" w:rsidR="006E0CD1" w:rsidRDefault="006E0CD1" w:rsidP="006E0CD1">
      <w:pPr>
        <w:pStyle w:val="cabealho2"/>
        <w:rPr>
          <w:lang w:eastAsia="en-US"/>
        </w:rPr>
      </w:pPr>
      <w:bookmarkStart w:id="16" w:name="_Toc3470428"/>
      <w:r>
        <w:rPr>
          <w:lang w:eastAsia="en-US"/>
        </w:rPr>
        <w:lastRenderedPageBreak/>
        <w:t>Mobile</w:t>
      </w:r>
      <w:bookmarkEnd w:id="16"/>
    </w:p>
    <w:p w14:paraId="49DF7CBC" w14:textId="77777777" w:rsidR="006E0CD1" w:rsidRPr="006E0CD1" w:rsidRDefault="006E0CD1" w:rsidP="006E0CD1">
      <w:pPr>
        <w:rPr>
          <w:lang w:eastAsia="en-US"/>
        </w:rPr>
      </w:pPr>
    </w:p>
    <w:p w14:paraId="1DC11210" w14:textId="77777777" w:rsidR="009D5AF0" w:rsidRDefault="009D5AF0">
      <w:r>
        <w:rPr>
          <w:noProof/>
        </w:rPr>
        <w:drawing>
          <wp:anchor distT="0" distB="0" distL="114300" distR="114300" simplePos="0" relativeHeight="251674624" behindDoc="0" locked="0" layoutInCell="1" allowOverlap="1" wp14:anchorId="05C98BB6" wp14:editId="20017513">
            <wp:simplePos x="0" y="0"/>
            <wp:positionH relativeFrom="margin">
              <wp:align>center</wp:align>
            </wp:positionH>
            <wp:positionV relativeFrom="paragraph">
              <wp:posOffset>390467</wp:posOffset>
            </wp:positionV>
            <wp:extent cx="3040124" cy="5400000"/>
            <wp:effectExtent l="19050" t="19050" r="27305" b="1079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-login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0124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Página de login</w:t>
      </w:r>
    </w:p>
    <w:p w14:paraId="12DEBA85" w14:textId="77777777" w:rsidR="009D5AF0" w:rsidRDefault="009D5AF0"/>
    <w:p w14:paraId="05A63778" w14:textId="77777777" w:rsidR="009D5AF0" w:rsidRDefault="009D5AF0"/>
    <w:p w14:paraId="54AA9E14" w14:textId="77777777" w:rsidR="009D5AF0" w:rsidRDefault="009D5AF0"/>
    <w:p w14:paraId="307F5AE8" w14:textId="77777777" w:rsidR="009D5AF0" w:rsidRDefault="009D5AF0"/>
    <w:p w14:paraId="20CF3081" w14:textId="77777777" w:rsidR="009D5AF0" w:rsidRDefault="009D5AF0"/>
    <w:p w14:paraId="47847D82" w14:textId="77777777" w:rsidR="009D5AF0" w:rsidRDefault="009D5AF0"/>
    <w:p w14:paraId="40CFCA5B" w14:textId="77777777" w:rsidR="009D5AF0" w:rsidRDefault="009D5AF0"/>
    <w:p w14:paraId="7E92CEA2" w14:textId="77777777" w:rsidR="009D5AF0" w:rsidRDefault="009D5AF0"/>
    <w:p w14:paraId="610E2B4A" w14:textId="77777777" w:rsidR="009D5AF0" w:rsidRDefault="009D5AF0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6B09D31" wp14:editId="408B2031">
            <wp:simplePos x="0" y="0"/>
            <wp:positionH relativeFrom="margin">
              <wp:align>center</wp:align>
            </wp:positionH>
            <wp:positionV relativeFrom="paragraph">
              <wp:posOffset>386022</wp:posOffset>
            </wp:positionV>
            <wp:extent cx="3024257" cy="5400000"/>
            <wp:effectExtent l="19050" t="19050" r="24130" b="1079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-get-consult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4257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Listagem de consultas</w:t>
      </w:r>
    </w:p>
    <w:p w14:paraId="779F9B42" w14:textId="77777777" w:rsidR="009D5AF0" w:rsidRDefault="009D5AF0"/>
    <w:p w14:paraId="411429F7" w14:textId="77777777" w:rsidR="009D5AF0" w:rsidRDefault="009D5AF0"/>
    <w:p w14:paraId="3D9AAD4A" w14:textId="77777777"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14:paraId="71F6D170" w14:textId="77777777" w:rsidR="008A7F37" w:rsidRDefault="009A3F87" w:rsidP="009A3F87">
      <w:pPr>
        <w:pStyle w:val="cabealho1"/>
      </w:pPr>
      <w:bookmarkStart w:id="17" w:name="_Toc3470429"/>
      <w:r>
        <w:lastRenderedPageBreak/>
        <w:t>Front-End</w:t>
      </w:r>
      <w:bookmarkEnd w:id="17"/>
    </w:p>
    <w:p w14:paraId="24CDA28F" w14:textId="77777777" w:rsidR="009A3F87" w:rsidRDefault="004B05AC" w:rsidP="009A3F87">
      <w:r>
        <w:rPr>
          <w:noProof/>
        </w:rPr>
        <w:drawing>
          <wp:anchor distT="0" distB="0" distL="114300" distR="114300" simplePos="0" relativeHeight="251676672" behindDoc="0" locked="0" layoutInCell="1" allowOverlap="1" wp14:anchorId="57A6E93A" wp14:editId="394E3155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6120000" cy="3145085"/>
            <wp:effectExtent l="19050" t="19050" r="14605" b="1778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5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home</w:t>
      </w:r>
    </w:p>
    <w:p w14:paraId="7FE21EF0" w14:textId="77777777" w:rsidR="004B05AC" w:rsidRDefault="004B05AC" w:rsidP="009A3F87"/>
    <w:p w14:paraId="20C9D8F9" w14:textId="77777777" w:rsidR="004B05AC" w:rsidRDefault="004B05AC" w:rsidP="009A3F87">
      <w:r>
        <w:rPr>
          <w:noProof/>
        </w:rPr>
        <w:drawing>
          <wp:anchor distT="0" distB="0" distL="114300" distR="114300" simplePos="0" relativeHeight="251677696" behindDoc="0" locked="0" layoutInCell="1" allowOverlap="1" wp14:anchorId="31D72701" wp14:editId="260026EF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6119495" cy="3143250"/>
            <wp:effectExtent l="19050" t="19050" r="14605" b="1905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brenos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‘Sobre nós’</w:t>
      </w:r>
    </w:p>
    <w:p w14:paraId="7A957EA0" w14:textId="77777777" w:rsidR="00100FB4" w:rsidRDefault="00100FB4" w:rsidP="009A3F87"/>
    <w:p w14:paraId="5427CCD7" w14:textId="77777777" w:rsidR="00100FB4" w:rsidRDefault="00100FB4" w:rsidP="009A3F87"/>
    <w:p w14:paraId="15EA32BE" w14:textId="77777777" w:rsidR="00100FB4" w:rsidRDefault="00100FB4" w:rsidP="009A3F87"/>
    <w:p w14:paraId="54A9664F" w14:textId="77777777" w:rsidR="00100FB4" w:rsidRDefault="00100FB4" w:rsidP="009A3F87"/>
    <w:p w14:paraId="01C6C2E3" w14:textId="77777777" w:rsidR="00100FB4" w:rsidRDefault="00100FB4" w:rsidP="009A3F87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E589B0D" wp14:editId="18411772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19495" cy="3140075"/>
            <wp:effectExtent l="19050" t="19050" r="14605" b="2222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atenos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contato</w:t>
      </w:r>
    </w:p>
    <w:p w14:paraId="412F3E4E" w14:textId="77777777" w:rsidR="004B05AC" w:rsidRDefault="004B05AC" w:rsidP="009A3F87"/>
    <w:p w14:paraId="4C7606E3" w14:textId="77777777" w:rsidR="004B05AC" w:rsidRDefault="004B05AC" w:rsidP="009A3F87">
      <w:r>
        <w:rPr>
          <w:noProof/>
        </w:rPr>
        <w:drawing>
          <wp:anchor distT="0" distB="0" distL="114300" distR="114300" simplePos="0" relativeHeight="251678720" behindDoc="0" locked="0" layoutInCell="1" allowOverlap="1" wp14:anchorId="05CCD810" wp14:editId="1E898C32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120000" cy="3143729"/>
            <wp:effectExtent l="19050" t="19050" r="14605" b="1905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-consulta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cadastro de consultas</w:t>
      </w:r>
    </w:p>
    <w:p w14:paraId="66F3070F" w14:textId="77777777" w:rsidR="004B05AC" w:rsidRDefault="004B05AC" w:rsidP="009A3F87"/>
    <w:p w14:paraId="1462A710" w14:textId="77777777" w:rsidR="002572A0" w:rsidRDefault="004B05AC" w:rsidP="009A3F87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0179442" wp14:editId="639F7D05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119495" cy="3150235"/>
            <wp:effectExtent l="19050" t="19050" r="14605" b="1206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-consultas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listagem de consultas</w:t>
      </w:r>
    </w:p>
    <w:p w14:paraId="27AFD7C5" w14:textId="77777777" w:rsidR="002572A0" w:rsidRDefault="002572A0" w:rsidP="009A3F87"/>
    <w:p w14:paraId="1FF57AEF" w14:textId="77777777" w:rsidR="004B05AC" w:rsidRDefault="002572A0" w:rsidP="009A3F87">
      <w:r>
        <w:rPr>
          <w:noProof/>
        </w:rPr>
        <w:drawing>
          <wp:anchor distT="0" distB="0" distL="114300" distR="114300" simplePos="0" relativeHeight="251680768" behindDoc="0" locked="0" layoutInCell="1" allowOverlap="1" wp14:anchorId="5DE4FFC7" wp14:editId="35356995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20000" cy="3142373"/>
            <wp:effectExtent l="19050" t="19050" r="14605" b="2032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2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B05AC">
        <w:t xml:space="preserve">Página de </w:t>
      </w:r>
      <w:r>
        <w:t>login</w:t>
      </w:r>
    </w:p>
    <w:p w14:paraId="2779D88D" w14:textId="77777777" w:rsidR="00100FB4" w:rsidRDefault="00100FB4" w:rsidP="009A3F87"/>
    <w:p w14:paraId="087555C5" w14:textId="77777777" w:rsidR="00100FB4" w:rsidRDefault="00100FB4" w:rsidP="009A3F87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34AEED7" wp14:editId="4CB990B6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6120000" cy="3158644"/>
            <wp:effectExtent l="19050" t="19050" r="14605" b="2286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-usuario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58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cadastro de usuários</w:t>
      </w:r>
    </w:p>
    <w:p w14:paraId="1868110E" w14:textId="77777777" w:rsidR="00100FB4" w:rsidRDefault="00100FB4" w:rsidP="009A3F87"/>
    <w:p w14:paraId="6B62F92F" w14:textId="77777777" w:rsidR="004B05AC" w:rsidRDefault="004B05AC" w:rsidP="009A3F87"/>
    <w:p w14:paraId="4EFE7BA1" w14:textId="77777777" w:rsidR="004B05AC" w:rsidRDefault="004B05AC" w:rsidP="009A3F87"/>
    <w:p w14:paraId="13D9BD90" w14:textId="77777777" w:rsidR="004B05AC" w:rsidRDefault="004B05AC" w:rsidP="009A3F87"/>
    <w:p w14:paraId="2349EA46" w14:textId="77777777" w:rsidR="004B05AC" w:rsidRDefault="004B05AC" w:rsidP="009A3F87"/>
    <w:p w14:paraId="65AD324E" w14:textId="77777777" w:rsidR="004B05AC" w:rsidRDefault="004B05AC" w:rsidP="009A3F87"/>
    <w:p w14:paraId="406FC0FD" w14:textId="77777777" w:rsidR="009A3F87" w:rsidRDefault="009A3F87">
      <w:r>
        <w:br w:type="page"/>
      </w:r>
    </w:p>
    <w:p w14:paraId="1A4B7DE8" w14:textId="3A9291BB" w:rsidR="009A3F87" w:rsidRDefault="009A3F87" w:rsidP="009A3F87">
      <w:pPr>
        <w:pStyle w:val="cabealho1"/>
      </w:pPr>
      <w:bookmarkStart w:id="18" w:name="_Toc3470430"/>
      <w:r>
        <w:lastRenderedPageBreak/>
        <w:t>Mobile</w:t>
      </w:r>
      <w:bookmarkEnd w:id="18"/>
    </w:p>
    <w:p w14:paraId="5D29F882" w14:textId="742BE2F3" w:rsidR="009A3F87" w:rsidRDefault="00995A8B" w:rsidP="009A3F87">
      <w:r>
        <w:rPr>
          <w:noProof/>
        </w:rPr>
        <w:drawing>
          <wp:anchor distT="0" distB="0" distL="114300" distR="114300" simplePos="0" relativeHeight="251683840" behindDoc="0" locked="0" layoutInCell="1" allowOverlap="1" wp14:anchorId="4DECDA4C" wp14:editId="5AE19AB1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3448050" cy="6124575"/>
            <wp:effectExtent l="19050" t="19050" r="19050" b="28575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12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Login:</w:t>
      </w:r>
    </w:p>
    <w:p w14:paraId="435D8878" w14:textId="77777777" w:rsidR="00995A8B" w:rsidRDefault="00995A8B"/>
    <w:p w14:paraId="0F7B8D21" w14:textId="77777777" w:rsidR="00995A8B" w:rsidRDefault="00995A8B"/>
    <w:p w14:paraId="4DA78F9C" w14:textId="77777777" w:rsidR="00995A8B" w:rsidRDefault="00995A8B"/>
    <w:p w14:paraId="1278254F" w14:textId="77777777" w:rsidR="00995A8B" w:rsidRDefault="00995A8B"/>
    <w:p w14:paraId="0CDC9202" w14:textId="77777777" w:rsidR="00995A8B" w:rsidRDefault="00995A8B"/>
    <w:p w14:paraId="69CBF360" w14:textId="77777777" w:rsidR="00995A8B" w:rsidRDefault="00995A8B"/>
    <w:p w14:paraId="19F697D4" w14:textId="5EEA04E2" w:rsidR="00995A8B" w:rsidRDefault="00995A8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405B5B1" wp14:editId="6589E8A4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3448050" cy="6162675"/>
            <wp:effectExtent l="19050" t="19050" r="19050" b="2857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1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listagem de consultas</w:t>
      </w:r>
      <w:bookmarkStart w:id="19" w:name="_GoBack"/>
      <w:bookmarkEnd w:id="19"/>
      <w:r>
        <w:t>:</w:t>
      </w:r>
    </w:p>
    <w:p w14:paraId="2E2F7B27" w14:textId="18DDC2DD" w:rsidR="009A3F87" w:rsidRDefault="009A3F87">
      <w:r>
        <w:br w:type="page"/>
      </w:r>
    </w:p>
    <w:p w14:paraId="0E894A7E" w14:textId="200F5FB3" w:rsidR="00995A8B" w:rsidRDefault="00995A8B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ED1F1DB" wp14:editId="7E3C54F6">
            <wp:simplePos x="0" y="0"/>
            <wp:positionH relativeFrom="margin">
              <wp:align>center</wp:align>
            </wp:positionH>
            <wp:positionV relativeFrom="paragraph">
              <wp:posOffset>418157</wp:posOffset>
            </wp:positionV>
            <wp:extent cx="3438525" cy="6076950"/>
            <wp:effectExtent l="19050" t="19050" r="28575" b="1905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rfi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7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Página de perfil:</w:t>
      </w:r>
    </w:p>
    <w:p w14:paraId="10172BCB" w14:textId="616555FF" w:rsidR="00995A8B" w:rsidRDefault="00995A8B"/>
    <w:p w14:paraId="07A10449" w14:textId="10C74B4D" w:rsidR="00995A8B" w:rsidRDefault="00995A8B"/>
    <w:p w14:paraId="48A078C7" w14:textId="62EAD134" w:rsidR="00995A8B" w:rsidRDefault="00995A8B"/>
    <w:p w14:paraId="656897A6" w14:textId="69D8D8BB" w:rsidR="00995A8B" w:rsidRDefault="00995A8B"/>
    <w:p w14:paraId="3EFF7FB6" w14:textId="010FBBBD" w:rsidR="00995A8B" w:rsidRDefault="00995A8B"/>
    <w:p w14:paraId="53A1F97B" w14:textId="77777777" w:rsidR="00995A8B" w:rsidRDefault="00995A8B"/>
    <w:p w14:paraId="6E945E88" w14:textId="77777777" w:rsidR="009A3F87" w:rsidRDefault="009A3F87" w:rsidP="009A3F87">
      <w:pPr>
        <w:pStyle w:val="cabealho1"/>
      </w:pPr>
      <w:bookmarkStart w:id="20" w:name="_Toc3470431"/>
      <w:r>
        <w:lastRenderedPageBreak/>
        <w:t>Arquitetura do Projeto</w:t>
      </w:r>
      <w:bookmarkEnd w:id="20"/>
    </w:p>
    <w:p w14:paraId="4CFB7FAA" w14:textId="77777777" w:rsidR="009A3F87" w:rsidRDefault="009A3F87" w:rsidP="009A3F87"/>
    <w:p w14:paraId="675D8B20" w14:textId="77777777" w:rsidR="009A3F87" w:rsidRDefault="009A3F87">
      <w:r>
        <w:br w:type="page"/>
      </w:r>
    </w:p>
    <w:p w14:paraId="0AAF39D2" w14:textId="77777777" w:rsidR="009A3F87" w:rsidRDefault="009A3F87" w:rsidP="009A3F87">
      <w:pPr>
        <w:pStyle w:val="cabealho1"/>
      </w:pPr>
      <w:bookmarkStart w:id="21" w:name="_Toc3470432"/>
      <w:r>
        <w:lastRenderedPageBreak/>
        <w:t>Referências</w:t>
      </w:r>
      <w:bookmarkEnd w:id="21"/>
    </w:p>
    <w:p w14:paraId="7F49F60A" w14:textId="77777777" w:rsidR="00F03B38" w:rsidRDefault="00F03B38" w:rsidP="00F03B38"/>
    <w:p w14:paraId="5370EC25" w14:textId="77777777" w:rsidR="00F03B38" w:rsidRDefault="00F03B38" w:rsidP="00F03B38">
      <w:pPr>
        <w:pStyle w:val="cabealho2"/>
      </w:pPr>
      <w:bookmarkStart w:id="22" w:name="_Toc3470433"/>
      <w:r>
        <w:t>Links</w:t>
      </w:r>
      <w:bookmarkEnd w:id="22"/>
    </w:p>
    <w:p w14:paraId="0025A7FB" w14:textId="7207371D" w:rsidR="00995A8B" w:rsidRPr="00995A8B" w:rsidRDefault="00995A8B" w:rsidP="00F03B38">
      <w:pPr>
        <w:rPr>
          <w:u w:val="single"/>
        </w:rPr>
      </w:pPr>
      <w:hyperlink r:id="rId42" w:history="1">
        <w:r w:rsidRPr="0009712D">
          <w:rPr>
            <w:rStyle w:val="Hyperlink"/>
          </w:rPr>
          <w:t>http://github.com/senai-desenvolvimento</w:t>
        </w:r>
      </w:hyperlink>
    </w:p>
    <w:p w14:paraId="247278C2" w14:textId="77777777" w:rsidR="00F03B38" w:rsidRPr="00F03B38" w:rsidRDefault="00F03B38" w:rsidP="00F03B38">
      <w:pPr>
        <w:pStyle w:val="cabealho2"/>
      </w:pPr>
      <w:bookmarkStart w:id="23" w:name="_Toc3470434"/>
      <w:r>
        <w:t>Livros</w:t>
      </w:r>
      <w:bookmarkEnd w:id="23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FEA5E5" w14:textId="77777777" w:rsidR="00F41AD8" w:rsidRDefault="00F41AD8">
      <w:pPr>
        <w:spacing w:after="0" w:line="240" w:lineRule="auto"/>
      </w:pPr>
      <w:r>
        <w:separator/>
      </w:r>
    </w:p>
  </w:endnote>
  <w:endnote w:type="continuationSeparator" w:id="0">
    <w:p w14:paraId="32195C25" w14:textId="77777777" w:rsidR="00F41AD8" w:rsidRDefault="00F41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89AC0B" w14:textId="6138FB5B" w:rsidR="00997D7D" w:rsidRDefault="00F41AD8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995A8B">
      <w:rPr>
        <w:noProof/>
      </w:rPr>
      <w:t>24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91AE01" w14:textId="77777777" w:rsidR="00F41AD8" w:rsidRDefault="00F41AD8">
      <w:pPr>
        <w:spacing w:after="0" w:line="240" w:lineRule="auto"/>
      </w:pPr>
      <w:r>
        <w:separator/>
      </w:r>
    </w:p>
  </w:footnote>
  <w:footnote w:type="continuationSeparator" w:id="0">
    <w:p w14:paraId="273064ED" w14:textId="77777777" w:rsidR="00F41AD8" w:rsidRDefault="00F41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C1929"/>
    <w:multiLevelType w:val="hybridMultilevel"/>
    <w:tmpl w:val="2DD008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7109F"/>
    <w:multiLevelType w:val="hybridMultilevel"/>
    <w:tmpl w:val="A956D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B969CE"/>
    <w:multiLevelType w:val="hybridMultilevel"/>
    <w:tmpl w:val="823A6C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354A1"/>
    <w:multiLevelType w:val="hybridMultilevel"/>
    <w:tmpl w:val="F36C2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442DB"/>
    <w:rsid w:val="00046B04"/>
    <w:rsid w:val="0007332E"/>
    <w:rsid w:val="000C3257"/>
    <w:rsid w:val="000C4200"/>
    <w:rsid w:val="000E3663"/>
    <w:rsid w:val="00100FB4"/>
    <w:rsid w:val="00147BCD"/>
    <w:rsid w:val="00155258"/>
    <w:rsid w:val="001765FF"/>
    <w:rsid w:val="001A0A86"/>
    <w:rsid w:val="001A5EF5"/>
    <w:rsid w:val="001C0571"/>
    <w:rsid w:val="001D1EA6"/>
    <w:rsid w:val="001E6EFD"/>
    <w:rsid w:val="0021569F"/>
    <w:rsid w:val="0022790E"/>
    <w:rsid w:val="00245A12"/>
    <w:rsid w:val="002572A0"/>
    <w:rsid w:val="002A4A52"/>
    <w:rsid w:val="002B1D1D"/>
    <w:rsid w:val="002B6184"/>
    <w:rsid w:val="002C440D"/>
    <w:rsid w:val="002D7DE2"/>
    <w:rsid w:val="002E0003"/>
    <w:rsid w:val="002F31C0"/>
    <w:rsid w:val="00333495"/>
    <w:rsid w:val="00362822"/>
    <w:rsid w:val="003744FB"/>
    <w:rsid w:val="00376460"/>
    <w:rsid w:val="003A1B68"/>
    <w:rsid w:val="00456E37"/>
    <w:rsid w:val="0046629B"/>
    <w:rsid w:val="00471E94"/>
    <w:rsid w:val="004A0592"/>
    <w:rsid w:val="004A131D"/>
    <w:rsid w:val="004B05AC"/>
    <w:rsid w:val="00513B63"/>
    <w:rsid w:val="005177BA"/>
    <w:rsid w:val="00524B9A"/>
    <w:rsid w:val="00535941"/>
    <w:rsid w:val="0055295B"/>
    <w:rsid w:val="00585F9D"/>
    <w:rsid w:val="005939EE"/>
    <w:rsid w:val="005E643F"/>
    <w:rsid w:val="00601A59"/>
    <w:rsid w:val="00622910"/>
    <w:rsid w:val="006270FE"/>
    <w:rsid w:val="00657A13"/>
    <w:rsid w:val="0066278A"/>
    <w:rsid w:val="00674BE9"/>
    <w:rsid w:val="00695C1D"/>
    <w:rsid w:val="006B5079"/>
    <w:rsid w:val="006C1F80"/>
    <w:rsid w:val="006D4456"/>
    <w:rsid w:val="006E0CD1"/>
    <w:rsid w:val="006F3AFC"/>
    <w:rsid w:val="00723849"/>
    <w:rsid w:val="007248DD"/>
    <w:rsid w:val="00730217"/>
    <w:rsid w:val="00792337"/>
    <w:rsid w:val="007B77CC"/>
    <w:rsid w:val="007B7EBE"/>
    <w:rsid w:val="007C276F"/>
    <w:rsid w:val="007C7D98"/>
    <w:rsid w:val="007E3631"/>
    <w:rsid w:val="007F3CBC"/>
    <w:rsid w:val="00800711"/>
    <w:rsid w:val="0085795F"/>
    <w:rsid w:val="00882889"/>
    <w:rsid w:val="00882C98"/>
    <w:rsid w:val="00894B11"/>
    <w:rsid w:val="008A7F37"/>
    <w:rsid w:val="008B137F"/>
    <w:rsid w:val="008D4D82"/>
    <w:rsid w:val="008E096E"/>
    <w:rsid w:val="00946A2B"/>
    <w:rsid w:val="00952E23"/>
    <w:rsid w:val="00995A8B"/>
    <w:rsid w:val="00997D7D"/>
    <w:rsid w:val="009A3F87"/>
    <w:rsid w:val="009B39C2"/>
    <w:rsid w:val="009D5AF0"/>
    <w:rsid w:val="009E2D84"/>
    <w:rsid w:val="00A07DBF"/>
    <w:rsid w:val="00A2255E"/>
    <w:rsid w:val="00A25BD2"/>
    <w:rsid w:val="00A47A40"/>
    <w:rsid w:val="00A90F3D"/>
    <w:rsid w:val="00A967A8"/>
    <w:rsid w:val="00AD249D"/>
    <w:rsid w:val="00AF6A09"/>
    <w:rsid w:val="00B03AAF"/>
    <w:rsid w:val="00B36547"/>
    <w:rsid w:val="00B50A71"/>
    <w:rsid w:val="00BB5B9E"/>
    <w:rsid w:val="00BC345E"/>
    <w:rsid w:val="00BC428E"/>
    <w:rsid w:val="00BD3832"/>
    <w:rsid w:val="00BD6C32"/>
    <w:rsid w:val="00BF4421"/>
    <w:rsid w:val="00BF7929"/>
    <w:rsid w:val="00C12B36"/>
    <w:rsid w:val="00C26497"/>
    <w:rsid w:val="00C73870"/>
    <w:rsid w:val="00C748C2"/>
    <w:rsid w:val="00C86073"/>
    <w:rsid w:val="00C92BD1"/>
    <w:rsid w:val="00CB3AF2"/>
    <w:rsid w:val="00D0024A"/>
    <w:rsid w:val="00D37C77"/>
    <w:rsid w:val="00D81017"/>
    <w:rsid w:val="00DA19B6"/>
    <w:rsid w:val="00DB563A"/>
    <w:rsid w:val="00DE3EA9"/>
    <w:rsid w:val="00E04B69"/>
    <w:rsid w:val="00E435E4"/>
    <w:rsid w:val="00E43E78"/>
    <w:rsid w:val="00E6531E"/>
    <w:rsid w:val="00E83B3D"/>
    <w:rsid w:val="00E95AA4"/>
    <w:rsid w:val="00EB66D8"/>
    <w:rsid w:val="00EE1CE0"/>
    <w:rsid w:val="00EE79FE"/>
    <w:rsid w:val="00F03B38"/>
    <w:rsid w:val="00F106BF"/>
    <w:rsid w:val="00F400AB"/>
    <w:rsid w:val="00F41AD8"/>
    <w:rsid w:val="00F452E6"/>
    <w:rsid w:val="00F925CD"/>
    <w:rsid w:val="00FA0653"/>
    <w:rsid w:val="00FA65AB"/>
    <w:rsid w:val="00FF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86C9E1E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AD2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ruan@emal.com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0.JPG"/><Relationship Id="rId39" Type="http://schemas.openxmlformats.org/officeDocument/2006/relationships/image" Target="media/image23.JP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JPG"/><Relationship Id="rId42" Type="http://schemas.openxmlformats.org/officeDocument/2006/relationships/hyperlink" Target="http://github.com/senai-desenvolvimento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mailto:jose@e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JPG"/><Relationship Id="rId41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ntonio@email.com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mailto:claudia22@email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10" Type="http://schemas.openxmlformats.org/officeDocument/2006/relationships/image" Target="media/image1.png"/><Relationship Id="rId19" Type="http://schemas.openxmlformats.org/officeDocument/2006/relationships/hyperlink" Target="https://trello.com/b/ygj9NyTu/spmedgroup-2tt-ariel-paix%C3%A3o" TargetMode="External"/><Relationship Id="rId31" Type="http://schemas.openxmlformats.org/officeDocument/2006/relationships/image" Target="media/image15.JPG"/><Relationship Id="rId44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ana@julia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033BD5"/>
    <w:rsid w:val="00383E71"/>
    <w:rsid w:val="003A473B"/>
    <w:rsid w:val="00406E44"/>
    <w:rsid w:val="004265B1"/>
    <w:rsid w:val="00571EE0"/>
    <w:rsid w:val="00604934"/>
    <w:rsid w:val="007C008B"/>
    <w:rsid w:val="00973EE1"/>
    <w:rsid w:val="00AF3555"/>
    <w:rsid w:val="00C31A01"/>
    <w:rsid w:val="00D72FD3"/>
    <w:rsid w:val="00D738FB"/>
    <w:rsid w:val="00E4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D59733-FDB7-448C-AEB2-3402EFABC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6</TotalTime>
  <Pages>26</Pages>
  <Words>1165</Words>
  <Characters>6297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Ariel Paixão Dos Santos</cp:lastModifiedBy>
  <cp:revision>2</cp:revision>
  <cp:lastPrinted>2019-06-17T19:13:00Z</cp:lastPrinted>
  <dcterms:created xsi:type="dcterms:W3CDTF">2019-06-17T19:19:00Z</dcterms:created>
  <dcterms:modified xsi:type="dcterms:W3CDTF">2019-06-17T19:19:00Z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